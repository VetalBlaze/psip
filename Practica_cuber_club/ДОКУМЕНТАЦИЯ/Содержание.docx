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853349" w14:textId="77777777" w:rsidR="00E071BF" w:rsidRDefault="00E071BF">
      <w:pPr>
        <w:rPr>
          <w:b/>
          <w:sz w:val="28"/>
          <w:szCs w:val="24"/>
        </w:rPr>
        <w:sectPr w:rsidR="00E071BF" w:rsidSect="00153DA8"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 w:code="9"/>
          <w:pgMar w:top="992" w:right="284" w:bottom="993" w:left="1701" w:header="284" w:footer="720" w:gutter="0"/>
          <w:pgNumType w:start="4"/>
          <w:cols w:space="720"/>
          <w:titlePg/>
          <w:docGrid w:linePitch="272"/>
        </w:sectPr>
      </w:pPr>
    </w:p>
    <w:p w14:paraId="0E0D4DB1" w14:textId="77777777" w:rsidR="00153DA8" w:rsidRPr="00973691" w:rsidRDefault="00153DA8" w:rsidP="00153DA8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auto"/>
        <w:ind w:left="-284" w:right="283"/>
        <w:jc w:val="center"/>
        <w:rPr>
          <w:rStyle w:val="af"/>
          <w:i w:val="0"/>
          <w:iCs w:val="0"/>
          <w:sz w:val="28"/>
          <w:szCs w:val="28"/>
        </w:rPr>
      </w:pPr>
      <w:r w:rsidRPr="00973691">
        <w:rPr>
          <w:rStyle w:val="af"/>
          <w:i w:val="0"/>
          <w:iCs w:val="0"/>
          <w:sz w:val="28"/>
          <w:szCs w:val="28"/>
        </w:rPr>
        <w:lastRenderedPageBreak/>
        <w:t>Содержание</w:t>
      </w:r>
    </w:p>
    <w:p w14:paraId="2F6A2E6F" w14:textId="404DDD54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1 Анализ задачи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3</w:t>
      </w:r>
    </w:p>
    <w:p w14:paraId="17841578" w14:textId="02E117AD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1.1 Постановка задачи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3</w:t>
      </w:r>
    </w:p>
    <w:p w14:paraId="41385876" w14:textId="66AF010D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1.2 Инструменты разработки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4</w:t>
      </w:r>
    </w:p>
    <w:p w14:paraId="29A685BA" w14:textId="12A89228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 Проектирование задачи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6</w:t>
      </w:r>
    </w:p>
    <w:p w14:paraId="746508C2" w14:textId="2210D40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 Гайд по стилю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6</w:t>
      </w:r>
    </w:p>
    <w:p w14:paraId="630DF2A9" w14:textId="06CDFEC3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2.1.1 Логотип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6</w:t>
      </w:r>
    </w:p>
    <w:p w14:paraId="292324B9" w14:textId="0D3C4A5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2.1.2 Цветовая палитра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6</w:t>
      </w:r>
    </w:p>
    <w:p w14:paraId="44449331" w14:textId="1ADAB81F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2.1.4 Схема сайта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7</w:t>
      </w:r>
    </w:p>
    <w:p w14:paraId="15CF8B4E" w14:textId="1EE8304F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2.1.5 Навигация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7</w:t>
      </w:r>
    </w:p>
    <w:p w14:paraId="561FF445" w14:textId="7058934A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2.1.6 Иконки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7</w:t>
      </w:r>
    </w:p>
    <w:p w14:paraId="22EAD91A" w14:textId="5D96044E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2.1.7 Кнопки и пол</w:t>
      </w:r>
      <w:r w:rsidRPr="00973691">
        <w:rPr>
          <w:rStyle w:val="af"/>
          <w:i w:val="0"/>
          <w:iCs w:val="0"/>
          <w:szCs w:val="28"/>
        </w:rPr>
        <w:t>я</w:t>
      </w:r>
      <w:r w:rsidRPr="00973691">
        <w:rPr>
          <w:rStyle w:val="af"/>
          <w:i w:val="0"/>
          <w:iCs w:val="0"/>
          <w:szCs w:val="28"/>
        </w:rPr>
        <w:t xml:space="preserve"> ввода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8</w:t>
      </w:r>
    </w:p>
    <w:p w14:paraId="282C5109" w14:textId="0DEDFC6B" w:rsidR="006A668C" w:rsidRPr="00973691" w:rsidRDefault="00E152DD" w:rsidP="006A668C">
      <w:pPr>
        <w:pStyle w:val="12"/>
        <w:spacing w:line="360" w:lineRule="exact"/>
        <w:rPr>
          <w:rStyle w:val="af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2.1.8 Компоненты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85838" w:rsidRPr="00973691">
        <w:rPr>
          <w:rStyle w:val="af"/>
          <w:i w:val="0"/>
          <w:iCs w:val="0"/>
          <w:webHidden/>
          <w:szCs w:val="28"/>
        </w:rPr>
        <w:t>8</w:t>
      </w:r>
    </w:p>
    <w:p w14:paraId="18D39688" w14:textId="12678C74" w:rsidR="006A668C" w:rsidRPr="00973691" w:rsidRDefault="006A668C" w:rsidP="006A668C">
      <w:pPr>
        <w:ind w:hanging="284"/>
        <w:rPr>
          <w:rStyle w:val="af"/>
          <w:rFonts w:eastAsiaTheme="minorEastAsia"/>
          <w:i w:val="0"/>
          <w:iCs w:val="0"/>
          <w:sz w:val="28"/>
          <w:szCs w:val="28"/>
        </w:rPr>
      </w:pPr>
      <w:r w:rsidRPr="00973691">
        <w:rPr>
          <w:rStyle w:val="af"/>
          <w:rFonts w:eastAsiaTheme="minorEastAsia"/>
          <w:i w:val="0"/>
          <w:iCs w:val="0"/>
          <w:sz w:val="28"/>
          <w:szCs w:val="28"/>
        </w:rPr>
        <w:t>2.2 Тест-кейсы……………………………………………………………………</w:t>
      </w:r>
      <w:proofErr w:type="gramStart"/>
      <w:r w:rsidRPr="00973691">
        <w:rPr>
          <w:rStyle w:val="af"/>
          <w:rFonts w:eastAsiaTheme="minorEastAsia"/>
          <w:i w:val="0"/>
          <w:iCs w:val="0"/>
          <w:sz w:val="28"/>
          <w:szCs w:val="28"/>
        </w:rPr>
        <w:t>…</w:t>
      </w:r>
      <w:r w:rsidR="00C42C90" w:rsidRPr="00973691">
        <w:rPr>
          <w:rStyle w:val="af"/>
          <w:rFonts w:eastAsiaTheme="minorEastAsia"/>
          <w:i w:val="0"/>
          <w:iCs w:val="0"/>
          <w:sz w:val="28"/>
          <w:szCs w:val="28"/>
        </w:rPr>
        <w:t>...</w:t>
      </w:r>
      <w:r w:rsidRPr="00973691">
        <w:rPr>
          <w:rStyle w:val="af"/>
          <w:rFonts w:eastAsiaTheme="minorEastAsia"/>
          <w:i w:val="0"/>
          <w:iCs w:val="0"/>
          <w:sz w:val="28"/>
          <w:szCs w:val="28"/>
        </w:rPr>
        <w:t>.</w:t>
      </w:r>
      <w:proofErr w:type="gramEnd"/>
      <w:r w:rsidR="00C42C90" w:rsidRPr="00973691">
        <w:rPr>
          <w:rStyle w:val="af"/>
          <w:rFonts w:eastAsiaTheme="minorEastAsia"/>
          <w:i w:val="0"/>
          <w:iCs w:val="0"/>
          <w:sz w:val="28"/>
          <w:szCs w:val="28"/>
        </w:rPr>
        <w:t>11</w:t>
      </w:r>
    </w:p>
    <w:p w14:paraId="1FE428E9" w14:textId="38945578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3 Реализация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12</w:t>
      </w:r>
    </w:p>
    <w:p w14:paraId="0F022F7D" w14:textId="7CCAD979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3.1 Р</w:t>
      </w:r>
      <w:r w:rsidR="006A668C" w:rsidRPr="00973691">
        <w:rPr>
          <w:rStyle w:val="af"/>
          <w:i w:val="0"/>
          <w:iCs w:val="0"/>
          <w:szCs w:val="28"/>
        </w:rPr>
        <w:t>еализация с помощью</w:t>
      </w:r>
      <w:r w:rsidR="007453F6" w:rsidRPr="00973691">
        <w:rPr>
          <w:rStyle w:val="af"/>
          <w:i w:val="0"/>
          <w:iCs w:val="0"/>
          <w:szCs w:val="28"/>
        </w:rPr>
        <w:t xml:space="preserve"> технологий</w:t>
      </w:r>
      <w:r w:rsidR="006A668C" w:rsidRPr="00973691">
        <w:rPr>
          <w:rStyle w:val="af"/>
          <w:i w:val="0"/>
          <w:iCs w:val="0"/>
          <w:szCs w:val="28"/>
        </w:rPr>
        <w:t xml:space="preserve"> </w:t>
      </w:r>
      <w:r w:rsidR="007453F6" w:rsidRPr="00973691">
        <w:rPr>
          <w:rStyle w:val="af"/>
          <w:i w:val="0"/>
          <w:iCs w:val="0"/>
          <w:szCs w:val="28"/>
        </w:rPr>
        <w:t>FLEXBOX/GRID CSS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12</w:t>
      </w:r>
    </w:p>
    <w:p w14:paraId="192C128D" w14:textId="77ABCCF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 xml:space="preserve">3.2 </w:t>
      </w:r>
      <w:r w:rsidR="007453F6" w:rsidRPr="00973691">
        <w:rPr>
          <w:rStyle w:val="af"/>
          <w:i w:val="0"/>
          <w:iCs w:val="0"/>
          <w:szCs w:val="28"/>
        </w:rPr>
        <w:t>Реализация с помощью</w:t>
      </w:r>
      <w:r w:rsidRPr="00973691">
        <w:rPr>
          <w:rStyle w:val="af"/>
          <w:i w:val="0"/>
          <w:iCs w:val="0"/>
          <w:szCs w:val="28"/>
        </w:rPr>
        <w:t xml:space="preserve"> CSS</w:t>
      </w:r>
      <w:r w:rsidR="007453F6" w:rsidRPr="00973691">
        <w:rPr>
          <w:rStyle w:val="af"/>
          <w:i w:val="0"/>
          <w:iCs w:val="0"/>
          <w:szCs w:val="28"/>
        </w:rPr>
        <w:t>-фреймворка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14</w:t>
      </w:r>
    </w:p>
    <w:p w14:paraId="36551022" w14:textId="3A3D89D4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3.</w:t>
      </w:r>
      <w:r w:rsidR="007453F6" w:rsidRPr="00973691">
        <w:rPr>
          <w:rStyle w:val="af"/>
          <w:i w:val="0"/>
          <w:iCs w:val="0"/>
          <w:szCs w:val="28"/>
        </w:rPr>
        <w:t>3</w:t>
      </w:r>
      <w:r w:rsidRPr="00973691">
        <w:rPr>
          <w:rStyle w:val="af"/>
          <w:i w:val="0"/>
          <w:iCs w:val="0"/>
          <w:szCs w:val="28"/>
        </w:rPr>
        <w:t xml:space="preserve"> Спецификация файлов проекта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17</w:t>
      </w:r>
    </w:p>
    <w:p w14:paraId="7858AF01" w14:textId="6C521503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4 Тестирование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18</w:t>
      </w:r>
    </w:p>
    <w:p w14:paraId="7D3EC494" w14:textId="09E2E3C7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5 Применение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20</w:t>
      </w:r>
    </w:p>
    <w:p w14:paraId="6C084E7C" w14:textId="2F4C8A1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5.1 Размещение на GitHub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20</w:t>
      </w:r>
    </w:p>
    <w:p w14:paraId="15B7DA78" w14:textId="2BC3F4E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Заключение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21</w:t>
      </w:r>
    </w:p>
    <w:p w14:paraId="4944E4F7" w14:textId="44CD082B" w:rsidR="00E152DD" w:rsidRPr="00973691" w:rsidRDefault="00E152DD" w:rsidP="00E71709">
      <w:pPr>
        <w:pStyle w:val="12"/>
        <w:spacing w:line="360" w:lineRule="exact"/>
        <w:rPr>
          <w:rStyle w:val="af"/>
          <w:rFonts w:eastAsiaTheme="minorEastAsia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Список использованных источников</w:t>
      </w:r>
      <w:r w:rsidRPr="00973691">
        <w:rPr>
          <w:rStyle w:val="af"/>
          <w:i w:val="0"/>
          <w:iCs w:val="0"/>
          <w:webHidden/>
          <w:szCs w:val="28"/>
        </w:rPr>
        <w:tab/>
      </w:r>
      <w:r w:rsidR="00C42C90" w:rsidRPr="00973691">
        <w:rPr>
          <w:rStyle w:val="af"/>
          <w:i w:val="0"/>
          <w:iCs w:val="0"/>
          <w:webHidden/>
          <w:szCs w:val="28"/>
        </w:rPr>
        <w:t>22</w:t>
      </w:r>
    </w:p>
    <w:p w14:paraId="7310BA7C" w14:textId="75483437" w:rsidR="00E152DD" w:rsidRPr="00973691" w:rsidRDefault="00E152DD" w:rsidP="00E71709">
      <w:pPr>
        <w:pStyle w:val="12"/>
        <w:spacing w:line="360" w:lineRule="exact"/>
        <w:rPr>
          <w:rStyle w:val="af"/>
          <w:i w:val="0"/>
          <w:iCs w:val="0"/>
          <w:szCs w:val="28"/>
        </w:rPr>
      </w:pPr>
      <w:r w:rsidRPr="00973691">
        <w:rPr>
          <w:rStyle w:val="af"/>
          <w:i w:val="0"/>
          <w:iCs w:val="0"/>
          <w:szCs w:val="28"/>
        </w:rPr>
        <w:t>Приложение А Модульная сетка</w:t>
      </w:r>
    </w:p>
    <w:p w14:paraId="0E85EBE9" w14:textId="5838A6EF" w:rsidR="007453F6" w:rsidRPr="00973691" w:rsidRDefault="007453F6" w:rsidP="007453F6">
      <w:pPr>
        <w:ind w:hanging="284"/>
        <w:rPr>
          <w:rStyle w:val="af"/>
          <w:rFonts w:eastAsiaTheme="minorEastAsia"/>
          <w:i w:val="0"/>
          <w:iCs w:val="0"/>
          <w:sz w:val="28"/>
          <w:szCs w:val="28"/>
        </w:rPr>
      </w:pPr>
      <w:r w:rsidRPr="00973691">
        <w:rPr>
          <w:rStyle w:val="af"/>
          <w:rFonts w:eastAsiaTheme="minorEastAsia"/>
          <w:i w:val="0"/>
          <w:iCs w:val="0"/>
          <w:sz w:val="28"/>
          <w:szCs w:val="28"/>
        </w:rPr>
        <w:t xml:space="preserve">Приложение Б Листинг </w:t>
      </w:r>
    </w:p>
    <w:p w14:paraId="63CF1052" w14:textId="663CA9E0" w:rsidR="00316583" w:rsidRDefault="00316583" w:rsidP="00E71709">
      <w:pPr>
        <w:spacing w:line="360" w:lineRule="exact"/>
        <w:rPr>
          <w:b/>
          <w:sz w:val="28"/>
          <w:szCs w:val="24"/>
        </w:rPr>
        <w:sectPr w:rsidR="00316583" w:rsidSect="00316583">
          <w:footerReference w:type="first" r:id="rId12"/>
          <w:pgSz w:w="11907" w:h="16839" w:code="9"/>
          <w:pgMar w:top="992" w:right="284" w:bottom="3402" w:left="1701" w:header="284" w:footer="454" w:gutter="0"/>
          <w:pgNumType w:start="3"/>
          <w:cols w:space="720"/>
          <w:titlePg/>
          <w:docGrid w:linePitch="272"/>
        </w:sectPr>
      </w:pPr>
    </w:p>
    <w:p w14:paraId="19B1FB93" w14:textId="77777777" w:rsidR="00B532F6" w:rsidRPr="005C4BC8" w:rsidRDefault="00B532F6" w:rsidP="00E71709">
      <w:pPr>
        <w:pStyle w:val="af8"/>
        <w:spacing w:line="360" w:lineRule="exact"/>
      </w:pPr>
      <w:bookmarkStart w:id="0" w:name="_Toc100317062"/>
      <w:bookmarkStart w:id="1" w:name="_Toc100317194"/>
      <w:bookmarkStart w:id="2" w:name="_Toc100317420"/>
      <w:bookmarkStart w:id="3" w:name="_Toc136950701"/>
      <w:bookmarkStart w:id="4" w:name="_Hlk75102339"/>
      <w:r>
        <w:lastRenderedPageBreak/>
        <w:t xml:space="preserve">1 </w:t>
      </w:r>
      <w:r w:rsidRPr="005C4BC8">
        <w:t>Анализ задачи</w:t>
      </w:r>
      <w:bookmarkStart w:id="5" w:name="_GoBack"/>
      <w:bookmarkEnd w:id="0"/>
      <w:bookmarkEnd w:id="1"/>
      <w:bookmarkEnd w:id="2"/>
      <w:bookmarkEnd w:id="3"/>
      <w:bookmarkEnd w:id="5"/>
    </w:p>
    <w:p w14:paraId="5C0CEB73" w14:textId="77777777" w:rsidR="00B532F6" w:rsidRPr="005C4BC8" w:rsidRDefault="00B532F6" w:rsidP="00E71709">
      <w:pPr>
        <w:pStyle w:val="af8"/>
        <w:spacing w:line="360" w:lineRule="exact"/>
      </w:pPr>
      <w:bookmarkStart w:id="6" w:name="_Toc100317063"/>
      <w:bookmarkStart w:id="7" w:name="_Toc100317195"/>
      <w:bookmarkStart w:id="8" w:name="_Toc100317421"/>
      <w:bookmarkStart w:id="9" w:name="_Toc136950702"/>
      <w:bookmarkEnd w:id="4"/>
      <w:r w:rsidRPr="005C4BC8">
        <w:t>1.</w:t>
      </w:r>
      <w:r>
        <w:t xml:space="preserve">1 </w:t>
      </w:r>
      <w:bookmarkEnd w:id="6"/>
      <w:bookmarkEnd w:id="7"/>
      <w:bookmarkEnd w:id="8"/>
      <w:r w:rsidR="000E5E46">
        <w:t>Постановка задачи</w:t>
      </w:r>
      <w:bookmarkEnd w:id="9"/>
    </w:p>
    <w:p w14:paraId="76B18BB1" w14:textId="77777777" w:rsidR="00B532F6" w:rsidRDefault="00B532F6" w:rsidP="00E71709">
      <w:pPr>
        <w:tabs>
          <w:tab w:val="left" w:pos="9781"/>
          <w:tab w:val="left" w:pos="9922"/>
        </w:tabs>
        <w:spacing w:line="360" w:lineRule="exact"/>
        <w:ind w:left="-284" w:right="283" w:firstLine="710"/>
        <w:rPr>
          <w:sz w:val="28"/>
          <w:szCs w:val="24"/>
        </w:rPr>
      </w:pPr>
    </w:p>
    <w:p w14:paraId="7F72E2B9" w14:textId="77777777" w:rsidR="00D13D9E" w:rsidRPr="00D13D9E" w:rsidRDefault="00D13D9E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 xml:space="preserve">На учебную практику по WEB-программированию была поставлена задача разработать официальный сайт для </w:t>
      </w:r>
      <w:proofErr w:type="spellStart"/>
      <w:r w:rsidRPr="00D13D9E">
        <w:rPr>
          <w:sz w:val="28"/>
          <w:szCs w:val="24"/>
        </w:rPr>
        <w:t>киберклуба</w:t>
      </w:r>
      <w:proofErr w:type="spellEnd"/>
      <w:r w:rsidRPr="00D13D9E">
        <w:rPr>
          <w:sz w:val="28"/>
          <w:szCs w:val="24"/>
        </w:rPr>
        <w:t xml:space="preserve"> «</w:t>
      </w:r>
      <w:proofErr w:type="spellStart"/>
      <w:r w:rsidRPr="00D13D9E">
        <w:rPr>
          <w:sz w:val="28"/>
          <w:szCs w:val="24"/>
        </w:rPr>
        <w:t>Кибертека</w:t>
      </w:r>
      <w:proofErr w:type="spellEnd"/>
      <w:r w:rsidRPr="00D13D9E">
        <w:rPr>
          <w:sz w:val="28"/>
          <w:szCs w:val="24"/>
        </w:rPr>
        <w:t xml:space="preserve">». </w:t>
      </w:r>
      <w:proofErr w:type="spellStart"/>
      <w:r w:rsidRPr="00D13D9E">
        <w:rPr>
          <w:sz w:val="28"/>
          <w:szCs w:val="24"/>
        </w:rPr>
        <w:t>Киберклуб</w:t>
      </w:r>
      <w:proofErr w:type="spellEnd"/>
      <w:r w:rsidRPr="00D13D9E">
        <w:rPr>
          <w:sz w:val="28"/>
          <w:szCs w:val="24"/>
        </w:rPr>
        <w:t xml:space="preserve"> предоставляет услуги игровых зон для проведения досуга, киберспортивных турниров и праздничных мероприятий. Требовалось создать современный, визуально привлекательный и функциональный веб-сайт, который отражал бы стилистику киберспортивной тематики, информировал посетителей об услугах, акциях и позволял бронировать места.</w:t>
      </w:r>
    </w:p>
    <w:p w14:paraId="7570CAF1" w14:textId="77777777" w:rsidR="00D13D9E" w:rsidRPr="00D13D9E" w:rsidRDefault="00D13D9E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>Исходные данные для разработки:</w:t>
      </w:r>
    </w:p>
    <w:p w14:paraId="03266396" w14:textId="20E48923" w:rsidR="00D13D9E" w:rsidRPr="00D13D9E" w:rsidRDefault="00D13D9E" w:rsidP="00C42C90">
      <w:pPr>
        <w:numPr>
          <w:ilvl w:val="0"/>
          <w:numId w:val="9"/>
        </w:numPr>
        <w:tabs>
          <w:tab w:val="clear" w:pos="720"/>
          <w:tab w:val="num" w:pos="1134"/>
          <w:tab w:val="left" w:pos="9356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r>
        <w:rPr>
          <w:sz w:val="28"/>
          <w:szCs w:val="24"/>
        </w:rPr>
        <w:t>м</w:t>
      </w:r>
      <w:r w:rsidRPr="00D13D9E">
        <w:rPr>
          <w:sz w:val="28"/>
          <w:szCs w:val="24"/>
        </w:rPr>
        <w:t xml:space="preserve">акет пользовательского интерфейса, предоставленный </w:t>
      </w:r>
      <w:r w:rsidR="00C42C90">
        <w:rPr>
          <w:sz w:val="28"/>
          <w:szCs w:val="24"/>
        </w:rPr>
        <w:t xml:space="preserve">ссылкой </w:t>
      </w:r>
      <w:r w:rsidRPr="00D13D9E">
        <w:rPr>
          <w:sz w:val="28"/>
          <w:szCs w:val="24"/>
        </w:rPr>
        <w:t>на</w:t>
      </w:r>
      <w:r w:rsidR="00C42C90">
        <w:rPr>
          <w:sz w:val="28"/>
          <w:szCs w:val="24"/>
        </w:rPr>
        <w:t xml:space="preserve"> </w:t>
      </w:r>
      <w:r w:rsidRPr="00D13D9E">
        <w:rPr>
          <w:sz w:val="28"/>
          <w:szCs w:val="24"/>
        </w:rPr>
        <w:t>Figma: </w:t>
      </w:r>
      <w:hyperlink r:id="rId13" w:tgtFrame="_blank" w:history="1">
        <w:r w:rsidRPr="00C42C90">
          <w:rPr>
            <w:rStyle w:val="ab"/>
            <w:color w:val="000000" w:themeColor="text1"/>
            <w:sz w:val="28"/>
            <w:szCs w:val="24"/>
            <w:u w:val="none"/>
          </w:rPr>
          <w:t>https://www.figma.com/design/dpSIt05SV2QFX53h53gtAM/Untitled?node-id=1-2059&amp;t=LS517JJRmWNiSlHA-1</w:t>
        </w:r>
      </w:hyperlink>
      <w:r w:rsidRPr="00C42C90">
        <w:rPr>
          <w:color w:val="000000" w:themeColor="text1"/>
          <w:sz w:val="28"/>
          <w:szCs w:val="24"/>
        </w:rPr>
        <w:t>;</w:t>
      </w:r>
    </w:p>
    <w:p w14:paraId="72C7117C" w14:textId="15BDBFEF" w:rsidR="00D13D9E" w:rsidRPr="00D13D9E" w:rsidRDefault="00D13D9E" w:rsidP="00B52968">
      <w:pPr>
        <w:numPr>
          <w:ilvl w:val="0"/>
          <w:numId w:val="9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>
        <w:rPr>
          <w:sz w:val="28"/>
          <w:szCs w:val="24"/>
        </w:rPr>
        <w:t>м</w:t>
      </w:r>
      <w:r w:rsidRPr="00D13D9E">
        <w:rPr>
          <w:sz w:val="28"/>
          <w:szCs w:val="24"/>
        </w:rPr>
        <w:t>едиафайлы</w:t>
      </w:r>
      <w:proofErr w:type="spellEnd"/>
      <w:r w:rsidRPr="00D13D9E">
        <w:rPr>
          <w:sz w:val="28"/>
          <w:szCs w:val="24"/>
        </w:rPr>
        <w:t xml:space="preserve"> (логотип, изображения зон, интерьеров, фоновые текстуры, иконки социальных сетей) в форматах PNG, SVG</w:t>
      </w:r>
      <w:r>
        <w:rPr>
          <w:sz w:val="28"/>
          <w:szCs w:val="24"/>
        </w:rPr>
        <w:t>;</w:t>
      </w:r>
    </w:p>
    <w:p w14:paraId="59F6B164" w14:textId="5A734DF1" w:rsidR="00D13D9E" w:rsidRPr="00D13D9E" w:rsidRDefault="00D13D9E" w:rsidP="00B52968">
      <w:pPr>
        <w:numPr>
          <w:ilvl w:val="0"/>
          <w:numId w:val="9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r>
        <w:rPr>
          <w:sz w:val="28"/>
          <w:szCs w:val="24"/>
        </w:rPr>
        <w:t>т</w:t>
      </w:r>
      <w:r w:rsidRPr="00D13D9E">
        <w:rPr>
          <w:sz w:val="28"/>
          <w:szCs w:val="24"/>
        </w:rPr>
        <w:t xml:space="preserve">ребование к адаптивности под устройства с шириной экрана от 320 </w:t>
      </w:r>
      <w:proofErr w:type="spellStart"/>
      <w:r w:rsidRPr="00D13D9E">
        <w:rPr>
          <w:sz w:val="28"/>
          <w:szCs w:val="24"/>
        </w:rPr>
        <w:t>px</w:t>
      </w:r>
      <w:proofErr w:type="spellEnd"/>
      <w:r w:rsidRPr="00D13D9E">
        <w:rPr>
          <w:sz w:val="28"/>
          <w:szCs w:val="24"/>
        </w:rPr>
        <w:t xml:space="preserve"> до 1920 </w:t>
      </w:r>
      <w:proofErr w:type="spellStart"/>
      <w:r w:rsidRPr="00D13D9E">
        <w:rPr>
          <w:sz w:val="28"/>
          <w:szCs w:val="24"/>
        </w:rPr>
        <w:t>px</w:t>
      </w:r>
      <w:proofErr w:type="spellEnd"/>
      <w:r>
        <w:rPr>
          <w:sz w:val="28"/>
          <w:szCs w:val="24"/>
        </w:rPr>
        <w:t>;</w:t>
      </w:r>
    </w:p>
    <w:p w14:paraId="68003719" w14:textId="3B4B9271" w:rsidR="00D13D9E" w:rsidRPr="00D13D9E" w:rsidRDefault="00D13D9E" w:rsidP="00B52968">
      <w:pPr>
        <w:numPr>
          <w:ilvl w:val="0"/>
          <w:numId w:val="9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r>
        <w:rPr>
          <w:sz w:val="28"/>
          <w:szCs w:val="24"/>
        </w:rPr>
        <w:t>т</w:t>
      </w:r>
      <w:r w:rsidRPr="00D13D9E">
        <w:rPr>
          <w:sz w:val="28"/>
          <w:szCs w:val="24"/>
        </w:rPr>
        <w:t xml:space="preserve">ребование к реализации двух вариантов сайта: на чистом CSS с использованием технологий </w:t>
      </w:r>
      <w:proofErr w:type="spellStart"/>
      <w:r w:rsidRPr="00D13D9E">
        <w:rPr>
          <w:sz w:val="28"/>
          <w:szCs w:val="24"/>
        </w:rPr>
        <w:t>Flexbox</w:t>
      </w:r>
      <w:proofErr w:type="spellEnd"/>
      <w:r w:rsidRPr="00D13D9E">
        <w:rPr>
          <w:sz w:val="28"/>
          <w:szCs w:val="24"/>
        </w:rPr>
        <w:t>/</w:t>
      </w:r>
      <w:proofErr w:type="spellStart"/>
      <w:r w:rsidRPr="00D13D9E">
        <w:rPr>
          <w:sz w:val="28"/>
          <w:szCs w:val="24"/>
        </w:rPr>
        <w:t>Grid</w:t>
      </w:r>
      <w:proofErr w:type="spellEnd"/>
      <w:r w:rsidRPr="00D13D9E">
        <w:rPr>
          <w:sz w:val="28"/>
          <w:szCs w:val="24"/>
        </w:rPr>
        <w:t xml:space="preserve"> и с использованием CSS-фреймворка </w:t>
      </w:r>
      <w:proofErr w:type="spellStart"/>
      <w:r w:rsidRPr="00D13D9E">
        <w:rPr>
          <w:sz w:val="28"/>
          <w:szCs w:val="24"/>
        </w:rPr>
        <w:t>Bootstrap</w:t>
      </w:r>
      <w:proofErr w:type="spellEnd"/>
      <w:r w:rsidRPr="00D13D9E">
        <w:rPr>
          <w:sz w:val="28"/>
          <w:szCs w:val="24"/>
        </w:rPr>
        <w:t xml:space="preserve"> 5</w:t>
      </w:r>
      <w:r>
        <w:rPr>
          <w:sz w:val="28"/>
          <w:szCs w:val="24"/>
        </w:rPr>
        <w:t>.</w:t>
      </w:r>
    </w:p>
    <w:p w14:paraId="6B4E97E4" w14:textId="25E31464" w:rsidR="00D13D9E" w:rsidRPr="00D13D9E" w:rsidRDefault="00D13D9E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 xml:space="preserve">Цель работы: закрепить практические навыки вёрстки, стилизации, создания адаптивных интерфейсов, работы с компонентами </w:t>
      </w:r>
      <w:proofErr w:type="spellStart"/>
      <w:r w:rsidRPr="00D13D9E">
        <w:rPr>
          <w:sz w:val="28"/>
          <w:szCs w:val="24"/>
        </w:rPr>
        <w:t>Bootstrap</w:t>
      </w:r>
      <w:proofErr w:type="spellEnd"/>
      <w:r w:rsidRPr="00D13D9E">
        <w:rPr>
          <w:sz w:val="28"/>
          <w:szCs w:val="24"/>
        </w:rPr>
        <w:t xml:space="preserve">, а также документирования веб-проекта в соответствии с требованиями </w:t>
      </w:r>
      <w:r>
        <w:rPr>
          <w:sz w:val="28"/>
          <w:szCs w:val="24"/>
        </w:rPr>
        <w:t>ГОСТа.</w:t>
      </w:r>
    </w:p>
    <w:p w14:paraId="4125EF8D" w14:textId="77777777" w:rsidR="00D13D9E" w:rsidRPr="00D13D9E" w:rsidRDefault="00D13D9E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>Функциональные требования к сайту:</w:t>
      </w:r>
    </w:p>
    <w:p w14:paraId="6763D973" w14:textId="2DC88E6C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о</w:t>
      </w:r>
      <w:r w:rsidRPr="00D13D9E">
        <w:rPr>
          <w:sz w:val="28"/>
          <w:szCs w:val="24"/>
        </w:rPr>
        <w:t xml:space="preserve">тображение информации о </w:t>
      </w:r>
      <w:proofErr w:type="spellStart"/>
      <w:r w:rsidRPr="00D13D9E">
        <w:rPr>
          <w:sz w:val="28"/>
          <w:szCs w:val="24"/>
        </w:rPr>
        <w:t>киберклубе</w:t>
      </w:r>
      <w:proofErr w:type="spellEnd"/>
      <w:r w:rsidRPr="00D13D9E">
        <w:rPr>
          <w:sz w:val="28"/>
          <w:szCs w:val="24"/>
        </w:rPr>
        <w:t>: адрес, режим работы, контактный телефон</w:t>
      </w:r>
      <w:r>
        <w:rPr>
          <w:sz w:val="28"/>
          <w:szCs w:val="24"/>
        </w:rPr>
        <w:t>;</w:t>
      </w:r>
    </w:p>
    <w:p w14:paraId="7C99F9D3" w14:textId="3670CDE8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п</w:t>
      </w:r>
      <w:r w:rsidRPr="00D13D9E">
        <w:rPr>
          <w:sz w:val="28"/>
          <w:szCs w:val="24"/>
        </w:rPr>
        <w:t>резентация трёх типов игровых зон: «Стандарт», «Стандарт+», «Приставка»</w:t>
      </w:r>
      <w:r>
        <w:rPr>
          <w:sz w:val="28"/>
          <w:szCs w:val="24"/>
        </w:rPr>
        <w:t>;</w:t>
      </w:r>
    </w:p>
    <w:p w14:paraId="3A1206D1" w14:textId="2B8F5B38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г</w:t>
      </w:r>
      <w:r w:rsidRPr="00D13D9E">
        <w:rPr>
          <w:sz w:val="28"/>
          <w:szCs w:val="24"/>
        </w:rPr>
        <w:t>алерея фотографий интерьера с возможностью просмотра через карусель.</w:t>
      </w:r>
    </w:p>
    <w:p w14:paraId="609C60CE" w14:textId="04D5F349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ф</w:t>
      </w:r>
      <w:r w:rsidRPr="00D13D9E">
        <w:rPr>
          <w:sz w:val="28"/>
          <w:szCs w:val="24"/>
        </w:rPr>
        <w:t>орма бронирования места с валидацией полей (имя, дата, время, количество гостей, телефон в формате +375 (XX) XXX-XX-XX)</w:t>
      </w:r>
      <w:r>
        <w:rPr>
          <w:sz w:val="28"/>
          <w:szCs w:val="24"/>
        </w:rPr>
        <w:t>;</w:t>
      </w:r>
    </w:p>
    <w:p w14:paraId="6A3AB9B7" w14:textId="045AD36C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б</w:t>
      </w:r>
      <w:r w:rsidRPr="00D13D9E">
        <w:rPr>
          <w:sz w:val="28"/>
          <w:szCs w:val="24"/>
        </w:rPr>
        <w:t>лок акций и скидок, оформленный с использованием аккордеона и модальных окон</w:t>
      </w:r>
      <w:r>
        <w:rPr>
          <w:sz w:val="28"/>
          <w:szCs w:val="24"/>
        </w:rPr>
        <w:t>;</w:t>
      </w:r>
    </w:p>
    <w:p w14:paraId="69F39D7C" w14:textId="24237E79" w:rsidR="00D13D9E" w:rsidRPr="00D13D9E" w:rsidRDefault="00D13D9E" w:rsidP="002C1CB7">
      <w:pPr>
        <w:numPr>
          <w:ilvl w:val="0"/>
          <w:numId w:val="10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D13D9E">
        <w:rPr>
          <w:sz w:val="28"/>
          <w:szCs w:val="24"/>
        </w:rPr>
        <w:t>нтерактивная карта с указанием расположения клуба</w:t>
      </w:r>
      <w:r>
        <w:rPr>
          <w:sz w:val="28"/>
          <w:szCs w:val="24"/>
        </w:rPr>
        <w:t>;</w:t>
      </w:r>
    </w:p>
    <w:p w14:paraId="41ED8F7D" w14:textId="21090985" w:rsidR="00D13D9E" w:rsidRPr="00D13D9E" w:rsidRDefault="00D13D9E" w:rsidP="002C1CB7">
      <w:pPr>
        <w:numPr>
          <w:ilvl w:val="0"/>
          <w:numId w:val="10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с</w:t>
      </w:r>
      <w:r w:rsidRPr="00D13D9E">
        <w:rPr>
          <w:sz w:val="28"/>
          <w:szCs w:val="24"/>
        </w:rPr>
        <w:t xml:space="preserve">сылки на социальные сети (Telegram, </w:t>
      </w:r>
      <w:proofErr w:type="spellStart"/>
      <w:r w:rsidRPr="00D13D9E">
        <w:rPr>
          <w:sz w:val="28"/>
          <w:szCs w:val="24"/>
        </w:rPr>
        <w:t>WhatsApp</w:t>
      </w:r>
      <w:proofErr w:type="spellEnd"/>
      <w:r w:rsidRPr="00D13D9E">
        <w:rPr>
          <w:sz w:val="28"/>
          <w:szCs w:val="24"/>
        </w:rPr>
        <w:t>, VK)</w:t>
      </w:r>
      <w:r>
        <w:rPr>
          <w:sz w:val="28"/>
          <w:szCs w:val="24"/>
        </w:rPr>
        <w:t>;</w:t>
      </w:r>
    </w:p>
    <w:p w14:paraId="51A68866" w14:textId="2568C037" w:rsidR="00D13D9E" w:rsidRPr="00D13D9E" w:rsidRDefault="00D13D9E" w:rsidP="002C1CB7">
      <w:pPr>
        <w:numPr>
          <w:ilvl w:val="0"/>
          <w:numId w:val="10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t>н</w:t>
      </w:r>
      <w:r w:rsidRPr="00D13D9E">
        <w:rPr>
          <w:sz w:val="28"/>
          <w:szCs w:val="24"/>
        </w:rPr>
        <w:t xml:space="preserve">авигация с выпадающим меню и </w:t>
      </w:r>
      <w:proofErr w:type="spellStart"/>
      <w:r w:rsidRPr="00D13D9E">
        <w:rPr>
          <w:sz w:val="28"/>
          <w:szCs w:val="24"/>
        </w:rPr>
        <w:t>offcanvas</w:t>
      </w:r>
      <w:proofErr w:type="spellEnd"/>
      <w:r w:rsidRPr="00D13D9E">
        <w:rPr>
          <w:sz w:val="28"/>
          <w:szCs w:val="24"/>
        </w:rPr>
        <w:t>-панелью</w:t>
      </w:r>
      <w:r>
        <w:rPr>
          <w:sz w:val="28"/>
          <w:szCs w:val="24"/>
        </w:rPr>
        <w:t>;</w:t>
      </w:r>
    </w:p>
    <w:p w14:paraId="7CCB90A9" w14:textId="71EE4AD5" w:rsidR="00D13D9E" w:rsidRPr="00D13D9E" w:rsidRDefault="00D13D9E" w:rsidP="00B52968">
      <w:pPr>
        <w:numPr>
          <w:ilvl w:val="0"/>
          <w:numId w:val="10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contextualSpacing/>
        <w:jc w:val="both"/>
        <w:rPr>
          <w:sz w:val="28"/>
          <w:szCs w:val="24"/>
        </w:rPr>
      </w:pPr>
      <w:r>
        <w:rPr>
          <w:sz w:val="28"/>
          <w:szCs w:val="24"/>
        </w:rPr>
        <w:lastRenderedPageBreak/>
        <w:t>а</w:t>
      </w:r>
      <w:r w:rsidRPr="00D13D9E">
        <w:rPr>
          <w:sz w:val="28"/>
          <w:szCs w:val="24"/>
        </w:rPr>
        <w:t>даптивность: корректное отображение на мобильных устройствах, планшетах и настольных компьютерах</w:t>
      </w:r>
      <w:r>
        <w:rPr>
          <w:sz w:val="28"/>
          <w:szCs w:val="24"/>
        </w:rPr>
        <w:t>.</w:t>
      </w:r>
    </w:p>
    <w:p w14:paraId="28799AE8" w14:textId="77777777" w:rsidR="00D13D9E" w:rsidRPr="00D13D9E" w:rsidRDefault="00D13D9E" w:rsidP="00B52968">
      <w:pPr>
        <w:tabs>
          <w:tab w:val="left" w:pos="9781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>Нефункциональные требования:</w:t>
      </w:r>
    </w:p>
    <w:p w14:paraId="5C388554" w14:textId="07A19318" w:rsidR="00D13D9E" w:rsidRPr="00D13D9E" w:rsidRDefault="00D13D9E" w:rsidP="00B52968">
      <w:pPr>
        <w:numPr>
          <w:ilvl w:val="0"/>
          <w:numId w:val="11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r>
        <w:rPr>
          <w:sz w:val="28"/>
          <w:szCs w:val="24"/>
        </w:rPr>
        <w:t>в</w:t>
      </w:r>
      <w:r w:rsidRPr="00D13D9E">
        <w:rPr>
          <w:sz w:val="28"/>
          <w:szCs w:val="24"/>
        </w:rPr>
        <w:t>ысокая скорость загрузки (оптимизация изображений, минимальное количество внешних запросов)</w:t>
      </w:r>
      <w:r>
        <w:rPr>
          <w:sz w:val="28"/>
          <w:szCs w:val="24"/>
        </w:rPr>
        <w:t>;</w:t>
      </w:r>
    </w:p>
    <w:p w14:paraId="7F5FD98E" w14:textId="5223BA62" w:rsidR="00D13D9E" w:rsidRPr="00D13D9E" w:rsidRDefault="00D13D9E" w:rsidP="00B52968">
      <w:pPr>
        <w:numPr>
          <w:ilvl w:val="0"/>
          <w:numId w:val="11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D13D9E">
        <w:rPr>
          <w:sz w:val="28"/>
          <w:szCs w:val="24"/>
        </w:rPr>
        <w:t>кроссбраузерность</w:t>
      </w:r>
      <w:proofErr w:type="spellEnd"/>
      <w:r w:rsidRPr="00D13D9E">
        <w:rPr>
          <w:sz w:val="28"/>
          <w:szCs w:val="24"/>
        </w:rPr>
        <w:t xml:space="preserve">: поддержка последних версий </w:t>
      </w:r>
      <w:proofErr w:type="spellStart"/>
      <w:r w:rsidRPr="00D13D9E">
        <w:rPr>
          <w:sz w:val="28"/>
          <w:szCs w:val="24"/>
        </w:rPr>
        <w:t>Google</w:t>
      </w:r>
      <w:proofErr w:type="spellEnd"/>
      <w:r w:rsidRPr="00D13D9E">
        <w:rPr>
          <w:sz w:val="28"/>
          <w:szCs w:val="24"/>
        </w:rPr>
        <w:t xml:space="preserve"> </w:t>
      </w:r>
      <w:proofErr w:type="spellStart"/>
      <w:r w:rsidRPr="00D13D9E">
        <w:rPr>
          <w:sz w:val="28"/>
          <w:szCs w:val="24"/>
        </w:rPr>
        <w:t>Chrome</w:t>
      </w:r>
      <w:proofErr w:type="spellEnd"/>
      <w:r w:rsidRPr="00D13D9E">
        <w:rPr>
          <w:sz w:val="28"/>
          <w:szCs w:val="24"/>
        </w:rPr>
        <w:t xml:space="preserve">, </w:t>
      </w:r>
      <w:proofErr w:type="spellStart"/>
      <w:r w:rsidRPr="00D13D9E">
        <w:rPr>
          <w:sz w:val="28"/>
          <w:szCs w:val="24"/>
        </w:rPr>
        <w:t>Mozilla</w:t>
      </w:r>
      <w:proofErr w:type="spellEnd"/>
      <w:r w:rsidRPr="00D13D9E">
        <w:rPr>
          <w:sz w:val="28"/>
          <w:szCs w:val="24"/>
        </w:rPr>
        <w:t xml:space="preserve"> </w:t>
      </w:r>
      <w:proofErr w:type="spellStart"/>
      <w:r w:rsidRPr="00D13D9E">
        <w:rPr>
          <w:sz w:val="28"/>
          <w:szCs w:val="24"/>
        </w:rPr>
        <w:t>Firefox</w:t>
      </w:r>
      <w:proofErr w:type="spellEnd"/>
      <w:r w:rsidRPr="00D13D9E">
        <w:rPr>
          <w:sz w:val="28"/>
          <w:szCs w:val="24"/>
        </w:rPr>
        <w:t xml:space="preserve">, </w:t>
      </w:r>
      <w:proofErr w:type="spellStart"/>
      <w:r w:rsidRPr="00D13D9E">
        <w:rPr>
          <w:sz w:val="28"/>
          <w:szCs w:val="24"/>
        </w:rPr>
        <w:t>Safari</w:t>
      </w:r>
      <w:proofErr w:type="spellEnd"/>
      <w:r w:rsidRPr="00D13D9E">
        <w:rPr>
          <w:sz w:val="28"/>
          <w:szCs w:val="24"/>
        </w:rPr>
        <w:t xml:space="preserve">, </w:t>
      </w:r>
      <w:proofErr w:type="spellStart"/>
      <w:r w:rsidRPr="00D13D9E">
        <w:rPr>
          <w:sz w:val="28"/>
          <w:szCs w:val="24"/>
        </w:rPr>
        <w:t>Edge</w:t>
      </w:r>
      <w:proofErr w:type="spellEnd"/>
      <w:r w:rsidRPr="00D13D9E">
        <w:rPr>
          <w:sz w:val="28"/>
          <w:szCs w:val="24"/>
        </w:rPr>
        <w:t>;</w:t>
      </w:r>
    </w:p>
    <w:p w14:paraId="1B2A07F6" w14:textId="7C7C11B5" w:rsidR="00D13D9E" w:rsidRPr="00D13D9E" w:rsidRDefault="00D13D9E" w:rsidP="002C1CB7">
      <w:pPr>
        <w:numPr>
          <w:ilvl w:val="0"/>
          <w:numId w:val="11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с</w:t>
      </w:r>
      <w:r w:rsidRPr="00D13D9E">
        <w:rPr>
          <w:sz w:val="28"/>
          <w:szCs w:val="24"/>
        </w:rPr>
        <w:t>оответствие современным стандартам HTML5 и CSS3</w:t>
      </w:r>
      <w:r>
        <w:rPr>
          <w:sz w:val="28"/>
          <w:szCs w:val="24"/>
        </w:rPr>
        <w:t>;</w:t>
      </w:r>
    </w:p>
    <w:p w14:paraId="36802715" w14:textId="30DEB830" w:rsidR="00D13D9E" w:rsidRPr="00D13D9E" w:rsidRDefault="00D13D9E" w:rsidP="002C1CB7">
      <w:pPr>
        <w:numPr>
          <w:ilvl w:val="0"/>
          <w:numId w:val="11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D13D9E">
        <w:rPr>
          <w:sz w:val="28"/>
          <w:szCs w:val="24"/>
        </w:rPr>
        <w:t>спользование семантической разметки</w:t>
      </w:r>
      <w:r>
        <w:rPr>
          <w:sz w:val="28"/>
          <w:szCs w:val="24"/>
        </w:rPr>
        <w:t>;</w:t>
      </w:r>
    </w:p>
    <w:p w14:paraId="6D682BBD" w14:textId="169A054D" w:rsidR="00D13D9E" w:rsidRPr="00D13D9E" w:rsidRDefault="00D13D9E" w:rsidP="002C1CB7">
      <w:pPr>
        <w:numPr>
          <w:ilvl w:val="0"/>
          <w:numId w:val="11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firstLine="851"/>
        <w:jc w:val="both"/>
        <w:rPr>
          <w:sz w:val="28"/>
          <w:szCs w:val="24"/>
        </w:rPr>
      </w:pPr>
      <w:r>
        <w:rPr>
          <w:sz w:val="28"/>
          <w:szCs w:val="24"/>
        </w:rPr>
        <w:t>ч</w:t>
      </w:r>
      <w:r w:rsidRPr="00D13D9E">
        <w:rPr>
          <w:sz w:val="28"/>
          <w:szCs w:val="24"/>
        </w:rPr>
        <w:t>итаемость и структурированность кода</w:t>
      </w:r>
      <w:r>
        <w:rPr>
          <w:sz w:val="28"/>
          <w:szCs w:val="24"/>
        </w:rPr>
        <w:t>.</w:t>
      </w:r>
    </w:p>
    <w:p w14:paraId="5062ED11" w14:textId="77777777" w:rsidR="00D13D9E" w:rsidRPr="00D13D9E" w:rsidRDefault="00D13D9E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>В результате выполнения работы должны быть созданы две версии сайта:</w:t>
      </w:r>
    </w:p>
    <w:p w14:paraId="7E2D854E" w14:textId="797268F0" w:rsidR="00D13D9E" w:rsidRPr="00D13D9E" w:rsidRDefault="00D13D9E" w:rsidP="00B52968">
      <w:pPr>
        <w:tabs>
          <w:tab w:val="left" w:pos="9781"/>
        </w:tabs>
        <w:spacing w:line="360" w:lineRule="exact"/>
        <w:ind w:right="283" w:firstLine="851"/>
        <w:jc w:val="both"/>
        <w:rPr>
          <w:sz w:val="28"/>
          <w:szCs w:val="24"/>
        </w:rPr>
      </w:pPr>
      <w:r>
        <w:rPr>
          <w:sz w:val="28"/>
          <w:szCs w:val="24"/>
        </w:rPr>
        <w:t>1 в</w:t>
      </w:r>
      <w:r w:rsidRPr="00D13D9E">
        <w:rPr>
          <w:sz w:val="28"/>
          <w:szCs w:val="24"/>
        </w:rPr>
        <w:t xml:space="preserve">ерсия на чистом HTML/CSS с использованием </w:t>
      </w:r>
      <w:proofErr w:type="spellStart"/>
      <w:r w:rsidRPr="00D13D9E">
        <w:rPr>
          <w:sz w:val="28"/>
          <w:szCs w:val="24"/>
        </w:rPr>
        <w:t>Flexbox</w:t>
      </w:r>
      <w:proofErr w:type="spellEnd"/>
      <w:r w:rsidRPr="00D13D9E">
        <w:rPr>
          <w:sz w:val="28"/>
          <w:szCs w:val="24"/>
        </w:rPr>
        <w:t xml:space="preserve"> и </w:t>
      </w:r>
      <w:proofErr w:type="spellStart"/>
      <w:r w:rsidRPr="00D13D9E">
        <w:rPr>
          <w:sz w:val="28"/>
          <w:szCs w:val="24"/>
        </w:rPr>
        <w:t>Grid</w:t>
      </w:r>
      <w:proofErr w:type="spellEnd"/>
      <w:r w:rsidRPr="00D13D9E">
        <w:rPr>
          <w:sz w:val="28"/>
          <w:szCs w:val="24"/>
        </w:rPr>
        <w:t xml:space="preserve"> для построения сеток</w:t>
      </w:r>
      <w:r>
        <w:rPr>
          <w:sz w:val="28"/>
          <w:szCs w:val="24"/>
        </w:rPr>
        <w:t>;</w:t>
      </w:r>
    </w:p>
    <w:p w14:paraId="33600343" w14:textId="11867600" w:rsidR="00D13D9E" w:rsidRPr="00D13D9E" w:rsidRDefault="002C1CB7" w:rsidP="00B52968">
      <w:pPr>
        <w:tabs>
          <w:tab w:val="left" w:pos="9781"/>
        </w:tabs>
        <w:spacing w:line="360" w:lineRule="exact"/>
        <w:ind w:right="283" w:firstLine="851"/>
        <w:jc w:val="both"/>
        <w:rPr>
          <w:sz w:val="28"/>
          <w:szCs w:val="24"/>
        </w:rPr>
      </w:pPr>
      <w:r w:rsidRPr="002C1CB7">
        <w:rPr>
          <w:sz w:val="28"/>
          <w:szCs w:val="24"/>
        </w:rPr>
        <w:t xml:space="preserve">2 </w:t>
      </w:r>
      <w:r w:rsidR="00D13D9E" w:rsidRPr="00D13D9E">
        <w:rPr>
          <w:sz w:val="28"/>
          <w:szCs w:val="24"/>
        </w:rPr>
        <w:t xml:space="preserve">версия на </w:t>
      </w:r>
      <w:proofErr w:type="spellStart"/>
      <w:r w:rsidR="00D13D9E" w:rsidRPr="00D13D9E">
        <w:rPr>
          <w:sz w:val="28"/>
          <w:szCs w:val="24"/>
        </w:rPr>
        <w:t>Bootstrap</w:t>
      </w:r>
      <w:proofErr w:type="spellEnd"/>
      <w:r w:rsidR="00D13D9E" w:rsidRPr="00D13D9E">
        <w:rPr>
          <w:sz w:val="28"/>
          <w:szCs w:val="24"/>
        </w:rPr>
        <w:t xml:space="preserve"> 5 с применением готовых компонентов (</w:t>
      </w:r>
      <w:proofErr w:type="spellStart"/>
      <w:r w:rsidR="00D13D9E" w:rsidRPr="00D13D9E">
        <w:rPr>
          <w:sz w:val="28"/>
          <w:szCs w:val="24"/>
        </w:rPr>
        <w:t>navbar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tabs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carousel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modal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toast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accordion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tooltips</w:t>
      </w:r>
      <w:proofErr w:type="spellEnd"/>
      <w:r w:rsidR="00D13D9E" w:rsidRPr="00D13D9E">
        <w:rPr>
          <w:sz w:val="28"/>
          <w:szCs w:val="24"/>
        </w:rPr>
        <w:t xml:space="preserve">, </w:t>
      </w:r>
      <w:proofErr w:type="spellStart"/>
      <w:r w:rsidR="00D13D9E" w:rsidRPr="00D13D9E">
        <w:rPr>
          <w:sz w:val="28"/>
          <w:szCs w:val="24"/>
        </w:rPr>
        <w:t>spinner</w:t>
      </w:r>
      <w:proofErr w:type="spellEnd"/>
      <w:r w:rsidR="00D13D9E" w:rsidRPr="00D13D9E">
        <w:rPr>
          <w:sz w:val="28"/>
          <w:szCs w:val="24"/>
        </w:rPr>
        <w:t>) и кастомизацией через дополнительный CSS.</w:t>
      </w:r>
    </w:p>
    <w:p w14:paraId="0569F9FC" w14:textId="1C030F27" w:rsidR="00D13D9E" w:rsidRDefault="00D13D9E" w:rsidP="00B52968">
      <w:pPr>
        <w:tabs>
          <w:tab w:val="left" w:pos="9781"/>
          <w:tab w:val="left" w:pos="9922"/>
        </w:tabs>
        <w:spacing w:line="360" w:lineRule="exact"/>
        <w:ind w:left="-284" w:right="424" w:firstLine="710"/>
        <w:jc w:val="both"/>
        <w:rPr>
          <w:sz w:val="28"/>
          <w:szCs w:val="24"/>
        </w:rPr>
      </w:pPr>
      <w:r w:rsidRPr="00D13D9E">
        <w:rPr>
          <w:sz w:val="28"/>
          <w:szCs w:val="24"/>
        </w:rPr>
        <w:t xml:space="preserve">Обе версии должны быть размещены в репозитории </w:t>
      </w:r>
      <w:proofErr w:type="spellStart"/>
      <w:r w:rsidRPr="00D13D9E">
        <w:rPr>
          <w:sz w:val="28"/>
          <w:szCs w:val="24"/>
        </w:rPr>
        <w:t>GitHub</w:t>
      </w:r>
      <w:proofErr w:type="spellEnd"/>
      <w:r w:rsidRPr="00D13D9E">
        <w:rPr>
          <w:sz w:val="28"/>
          <w:szCs w:val="24"/>
        </w:rPr>
        <w:t xml:space="preserve"> и доступны для просмотра через </w:t>
      </w:r>
      <w:proofErr w:type="spellStart"/>
      <w:r w:rsidRPr="00D13D9E">
        <w:rPr>
          <w:sz w:val="28"/>
          <w:szCs w:val="24"/>
        </w:rPr>
        <w:t>GitHub</w:t>
      </w:r>
      <w:proofErr w:type="spellEnd"/>
      <w:r w:rsidRPr="00D13D9E">
        <w:rPr>
          <w:sz w:val="28"/>
          <w:szCs w:val="24"/>
        </w:rPr>
        <w:t xml:space="preserve"> </w:t>
      </w:r>
      <w:proofErr w:type="spellStart"/>
      <w:r w:rsidRPr="00D13D9E">
        <w:rPr>
          <w:sz w:val="28"/>
          <w:szCs w:val="24"/>
        </w:rPr>
        <w:t>Pages</w:t>
      </w:r>
      <w:proofErr w:type="spellEnd"/>
      <w:r w:rsidRPr="00D13D9E">
        <w:rPr>
          <w:sz w:val="28"/>
          <w:szCs w:val="24"/>
        </w:rPr>
        <w:t>.</w:t>
      </w:r>
    </w:p>
    <w:p w14:paraId="3C68FA13" w14:textId="77777777" w:rsidR="002C1CB7" w:rsidRPr="00D13D9E" w:rsidRDefault="002C1CB7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</w:p>
    <w:p w14:paraId="51682BA5" w14:textId="5288376C" w:rsid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b/>
          <w:bCs/>
          <w:sz w:val="28"/>
          <w:szCs w:val="24"/>
        </w:rPr>
      </w:pPr>
      <w:r w:rsidRPr="002C1CB7">
        <w:rPr>
          <w:b/>
          <w:bCs/>
          <w:sz w:val="28"/>
          <w:szCs w:val="24"/>
        </w:rPr>
        <w:t>1.2 Инструменты разработки</w:t>
      </w:r>
    </w:p>
    <w:p w14:paraId="4EC31B73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b/>
          <w:bCs/>
          <w:sz w:val="28"/>
          <w:szCs w:val="24"/>
        </w:rPr>
      </w:pPr>
    </w:p>
    <w:p w14:paraId="245F45D0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Для выполнения поставленной задачи был выбран следующий набор инструментов.</w:t>
      </w:r>
    </w:p>
    <w:p w14:paraId="7606137A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Редактор кода:</w:t>
      </w:r>
    </w:p>
    <w:p w14:paraId="62262422" w14:textId="77777777" w:rsidR="002C1CB7" w:rsidRPr="002C1CB7" w:rsidRDefault="002C1CB7" w:rsidP="00B52968">
      <w:pPr>
        <w:numPr>
          <w:ilvl w:val="0"/>
          <w:numId w:val="13"/>
        </w:numPr>
        <w:tabs>
          <w:tab w:val="clear" w:pos="720"/>
          <w:tab w:val="num" w:pos="1134"/>
          <w:tab w:val="left" w:pos="7655"/>
          <w:tab w:val="left" w:pos="9922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Visual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Studio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Code</w:t>
      </w:r>
      <w:proofErr w:type="spellEnd"/>
      <w:r w:rsidRPr="002C1CB7">
        <w:rPr>
          <w:sz w:val="28"/>
          <w:szCs w:val="24"/>
        </w:rPr>
        <w:t xml:space="preserve"> – кроссплатформенный редактор с поддержкой подсветки синтаксиса, </w:t>
      </w:r>
      <w:proofErr w:type="spellStart"/>
      <w:r w:rsidRPr="002C1CB7">
        <w:rPr>
          <w:sz w:val="28"/>
          <w:szCs w:val="24"/>
        </w:rPr>
        <w:t>автодополнения</w:t>
      </w:r>
      <w:proofErr w:type="spellEnd"/>
      <w:r w:rsidRPr="002C1CB7">
        <w:rPr>
          <w:sz w:val="28"/>
          <w:szCs w:val="24"/>
        </w:rPr>
        <w:t>, встроенного терминала и обширной экосистемы расширений (</w:t>
      </w:r>
      <w:proofErr w:type="spellStart"/>
      <w:r w:rsidRPr="002C1CB7">
        <w:rPr>
          <w:sz w:val="28"/>
          <w:szCs w:val="24"/>
        </w:rPr>
        <w:t>Live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Server</w:t>
      </w:r>
      <w:proofErr w:type="spellEnd"/>
      <w:r w:rsidRPr="002C1CB7">
        <w:rPr>
          <w:sz w:val="28"/>
          <w:szCs w:val="24"/>
        </w:rPr>
        <w:t xml:space="preserve">, </w:t>
      </w:r>
      <w:proofErr w:type="spellStart"/>
      <w:r w:rsidRPr="002C1CB7">
        <w:rPr>
          <w:sz w:val="28"/>
          <w:szCs w:val="24"/>
        </w:rPr>
        <w:t>Prettier</w:t>
      </w:r>
      <w:proofErr w:type="spellEnd"/>
      <w:r w:rsidRPr="002C1CB7">
        <w:rPr>
          <w:sz w:val="28"/>
          <w:szCs w:val="24"/>
        </w:rPr>
        <w:t xml:space="preserve">, HTML CSS </w:t>
      </w:r>
      <w:proofErr w:type="spellStart"/>
      <w:r w:rsidRPr="002C1CB7">
        <w:rPr>
          <w:sz w:val="28"/>
          <w:szCs w:val="24"/>
        </w:rPr>
        <w:t>Support</w:t>
      </w:r>
      <w:proofErr w:type="spellEnd"/>
      <w:r w:rsidRPr="002C1CB7">
        <w:rPr>
          <w:sz w:val="28"/>
          <w:szCs w:val="24"/>
        </w:rPr>
        <w:t xml:space="preserve">). Использование VS </w:t>
      </w:r>
      <w:proofErr w:type="spellStart"/>
      <w:r w:rsidRPr="002C1CB7">
        <w:rPr>
          <w:sz w:val="28"/>
          <w:szCs w:val="24"/>
        </w:rPr>
        <w:t>Code</w:t>
      </w:r>
      <w:proofErr w:type="spellEnd"/>
      <w:r w:rsidRPr="002C1CB7">
        <w:rPr>
          <w:sz w:val="28"/>
          <w:szCs w:val="24"/>
        </w:rPr>
        <w:t xml:space="preserve"> позволило эффективно редактировать HTML и CSS файлы, быстро просматривать изменения в браузере.</w:t>
      </w:r>
    </w:p>
    <w:p w14:paraId="6C450D15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Графический редактор и макетирование:</w:t>
      </w:r>
    </w:p>
    <w:p w14:paraId="3013CB93" w14:textId="77777777" w:rsidR="002C1CB7" w:rsidRPr="002C1CB7" w:rsidRDefault="002C1CB7" w:rsidP="00B52968">
      <w:pPr>
        <w:numPr>
          <w:ilvl w:val="0"/>
          <w:numId w:val="14"/>
        </w:numPr>
        <w:tabs>
          <w:tab w:val="clear" w:pos="720"/>
          <w:tab w:val="num" w:pos="1134"/>
          <w:tab w:val="left" w:pos="9356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Figma</w:t>
      </w:r>
      <w:proofErr w:type="spellEnd"/>
      <w:r w:rsidRPr="002C1CB7">
        <w:rPr>
          <w:sz w:val="28"/>
          <w:szCs w:val="24"/>
        </w:rPr>
        <w:t xml:space="preserve"> – использовался для анализа исходного макета, измерения отступов, цветов, размеров шрифтов. </w:t>
      </w:r>
      <w:proofErr w:type="spellStart"/>
      <w:r w:rsidRPr="002C1CB7">
        <w:rPr>
          <w:sz w:val="28"/>
          <w:szCs w:val="24"/>
        </w:rPr>
        <w:t>Figma</w:t>
      </w:r>
      <w:proofErr w:type="spellEnd"/>
      <w:r w:rsidRPr="002C1CB7">
        <w:rPr>
          <w:sz w:val="28"/>
          <w:szCs w:val="24"/>
        </w:rPr>
        <w:t xml:space="preserve"> предоставила точные значения CSS-свойств, что ускорило перенос дизайна в код.</w:t>
      </w:r>
    </w:p>
    <w:p w14:paraId="0275A471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Контроль версий и хостинг:</w:t>
      </w:r>
    </w:p>
    <w:p w14:paraId="763234F3" w14:textId="0A7A16B9" w:rsidR="002C1CB7" w:rsidRPr="002C1CB7" w:rsidRDefault="002C1CB7" w:rsidP="00B52968">
      <w:pPr>
        <w:numPr>
          <w:ilvl w:val="0"/>
          <w:numId w:val="15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Git</w:t>
      </w:r>
      <w:proofErr w:type="spellEnd"/>
      <w:r w:rsidRPr="002C1CB7">
        <w:rPr>
          <w:sz w:val="28"/>
          <w:szCs w:val="24"/>
        </w:rPr>
        <w:t xml:space="preserve"> – система контроля версий для отслеживания изменений и совместной работы (при необходимости)</w:t>
      </w:r>
      <w:r w:rsidR="002E3D0F">
        <w:rPr>
          <w:sz w:val="28"/>
          <w:szCs w:val="24"/>
        </w:rPr>
        <w:t>;</w:t>
      </w:r>
    </w:p>
    <w:p w14:paraId="7F264D6E" w14:textId="77777777" w:rsidR="002C1CB7" w:rsidRPr="002C1CB7" w:rsidRDefault="002C1CB7" w:rsidP="00B52968">
      <w:pPr>
        <w:numPr>
          <w:ilvl w:val="0"/>
          <w:numId w:val="15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GitHub</w:t>
      </w:r>
      <w:proofErr w:type="spellEnd"/>
      <w:r w:rsidRPr="002C1CB7">
        <w:rPr>
          <w:sz w:val="28"/>
          <w:szCs w:val="24"/>
        </w:rPr>
        <w:t xml:space="preserve"> – удалённый репозиторий для хранения кода и публикации сайта через </w:t>
      </w:r>
      <w:proofErr w:type="spellStart"/>
      <w:r w:rsidRPr="002C1CB7">
        <w:rPr>
          <w:sz w:val="28"/>
          <w:szCs w:val="24"/>
        </w:rPr>
        <w:t>GitHub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Pages</w:t>
      </w:r>
      <w:proofErr w:type="spellEnd"/>
      <w:r w:rsidRPr="002C1CB7">
        <w:rPr>
          <w:sz w:val="28"/>
          <w:szCs w:val="24"/>
        </w:rPr>
        <w:t>.</w:t>
      </w:r>
    </w:p>
    <w:p w14:paraId="7B756F2A" w14:textId="77777777" w:rsidR="002C1CB7" w:rsidRPr="002C1CB7" w:rsidRDefault="002C1CB7" w:rsidP="00B52968">
      <w:pPr>
        <w:tabs>
          <w:tab w:val="left" w:pos="9781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lastRenderedPageBreak/>
        <w:t>Инструменты разработки браузера:</w:t>
      </w:r>
    </w:p>
    <w:p w14:paraId="6336A859" w14:textId="77777777" w:rsidR="002C1CB7" w:rsidRPr="002C1CB7" w:rsidRDefault="002C1CB7" w:rsidP="00B52968">
      <w:pPr>
        <w:numPr>
          <w:ilvl w:val="0"/>
          <w:numId w:val="16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Chrome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DevTools</w:t>
      </w:r>
      <w:proofErr w:type="spellEnd"/>
      <w:r w:rsidRPr="002C1CB7">
        <w:rPr>
          <w:sz w:val="28"/>
          <w:szCs w:val="24"/>
        </w:rPr>
        <w:t xml:space="preserve"> – использовался для отладки CSS, проверки адаптивности, анализа производительности и тестирования на различных разрешениях экрана.</w:t>
      </w:r>
    </w:p>
    <w:p w14:paraId="42E5558B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Сторонние библиотеки и фреймворки:</w:t>
      </w:r>
    </w:p>
    <w:p w14:paraId="730F8EF5" w14:textId="7711CFB6" w:rsidR="002C1CB7" w:rsidRPr="002C1CB7" w:rsidRDefault="002C1CB7" w:rsidP="00B52968">
      <w:pPr>
        <w:numPr>
          <w:ilvl w:val="0"/>
          <w:numId w:val="17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Bootstrap</w:t>
      </w:r>
      <w:proofErr w:type="spellEnd"/>
      <w:r w:rsidRPr="002C1CB7">
        <w:rPr>
          <w:sz w:val="28"/>
          <w:szCs w:val="24"/>
        </w:rPr>
        <w:t xml:space="preserve"> 5.3.3 – CSS-фреймворк, предоставляющий готовые компоненты и сеточную систему. Подключён через CDN</w:t>
      </w:r>
      <w:r>
        <w:rPr>
          <w:sz w:val="28"/>
          <w:szCs w:val="24"/>
        </w:rPr>
        <w:t>;</w:t>
      </w:r>
    </w:p>
    <w:p w14:paraId="36EC4890" w14:textId="0640984D" w:rsidR="002C1CB7" w:rsidRPr="002C1CB7" w:rsidRDefault="002C1CB7" w:rsidP="00B52968">
      <w:pPr>
        <w:numPr>
          <w:ilvl w:val="0"/>
          <w:numId w:val="17"/>
        </w:numPr>
        <w:tabs>
          <w:tab w:val="clear" w:pos="720"/>
          <w:tab w:val="num" w:pos="1134"/>
          <w:tab w:val="left" w:pos="9639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IMask</w:t>
      </w:r>
      <w:proofErr w:type="spellEnd"/>
      <w:r w:rsidRPr="002C1CB7">
        <w:rPr>
          <w:sz w:val="28"/>
          <w:szCs w:val="24"/>
        </w:rPr>
        <w:t xml:space="preserve"> – библиотека для маскирования ввода телефонного номера в формате +375 () _--</w:t>
      </w:r>
      <w:r>
        <w:rPr>
          <w:sz w:val="28"/>
          <w:szCs w:val="24"/>
        </w:rPr>
        <w:t>;</w:t>
      </w:r>
    </w:p>
    <w:p w14:paraId="21A88405" w14:textId="77777777" w:rsidR="002C1CB7" w:rsidRPr="002C1CB7" w:rsidRDefault="002C1CB7" w:rsidP="00B52968">
      <w:pPr>
        <w:numPr>
          <w:ilvl w:val="0"/>
          <w:numId w:val="17"/>
        </w:numPr>
        <w:tabs>
          <w:tab w:val="clear" w:pos="720"/>
          <w:tab w:val="num" w:pos="1134"/>
          <w:tab w:val="left" w:pos="9781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r w:rsidRPr="002C1CB7">
        <w:rPr>
          <w:sz w:val="28"/>
          <w:szCs w:val="24"/>
        </w:rPr>
        <w:t xml:space="preserve">Шрифты – системный шрифт </w:t>
      </w:r>
      <w:proofErr w:type="spellStart"/>
      <w:r w:rsidRPr="002C1CB7">
        <w:rPr>
          <w:sz w:val="28"/>
          <w:szCs w:val="24"/>
        </w:rPr>
        <w:t>Arial</w:t>
      </w:r>
      <w:proofErr w:type="spellEnd"/>
      <w:r w:rsidRPr="002C1CB7">
        <w:rPr>
          <w:sz w:val="28"/>
          <w:szCs w:val="24"/>
        </w:rPr>
        <w:t xml:space="preserve">, </w:t>
      </w:r>
      <w:proofErr w:type="spellStart"/>
      <w:r w:rsidRPr="002C1CB7">
        <w:rPr>
          <w:sz w:val="28"/>
          <w:szCs w:val="24"/>
        </w:rPr>
        <w:t>sans-serif</w:t>
      </w:r>
      <w:proofErr w:type="spellEnd"/>
      <w:r w:rsidRPr="002C1CB7">
        <w:rPr>
          <w:sz w:val="28"/>
          <w:szCs w:val="24"/>
        </w:rPr>
        <w:t xml:space="preserve"> (без подключения внешних шрифтов для ускорения загрузки).</w:t>
      </w:r>
    </w:p>
    <w:p w14:paraId="58DD8723" w14:textId="77777777" w:rsidR="002C1CB7" w:rsidRPr="002C1CB7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Документирование:</w:t>
      </w:r>
    </w:p>
    <w:p w14:paraId="459622F4" w14:textId="366711DD" w:rsidR="002C1CB7" w:rsidRPr="002C1CB7" w:rsidRDefault="002C1CB7" w:rsidP="00B52968">
      <w:pPr>
        <w:numPr>
          <w:ilvl w:val="0"/>
          <w:numId w:val="18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proofErr w:type="spellStart"/>
      <w:r w:rsidRPr="002C1CB7">
        <w:rPr>
          <w:sz w:val="28"/>
          <w:szCs w:val="24"/>
        </w:rPr>
        <w:t>Microsoft</w:t>
      </w:r>
      <w:proofErr w:type="spellEnd"/>
      <w:r w:rsidRPr="002C1CB7">
        <w:rPr>
          <w:sz w:val="28"/>
          <w:szCs w:val="24"/>
        </w:rPr>
        <w:t xml:space="preserve"> </w:t>
      </w:r>
      <w:proofErr w:type="spellStart"/>
      <w:r w:rsidRPr="002C1CB7">
        <w:rPr>
          <w:sz w:val="28"/>
          <w:szCs w:val="24"/>
        </w:rPr>
        <w:t>Word</w:t>
      </w:r>
      <w:proofErr w:type="spellEnd"/>
      <w:r w:rsidRPr="002C1CB7">
        <w:rPr>
          <w:sz w:val="28"/>
          <w:szCs w:val="24"/>
        </w:rPr>
        <w:t xml:space="preserve"> – оформление текста документации в соответствии с требованиями ГОСТ</w:t>
      </w:r>
      <w:r w:rsidR="00B52968">
        <w:rPr>
          <w:sz w:val="28"/>
          <w:szCs w:val="24"/>
        </w:rPr>
        <w:t>;</w:t>
      </w:r>
    </w:p>
    <w:p w14:paraId="2BC7D14B" w14:textId="77777777" w:rsidR="002C1CB7" w:rsidRPr="002C1CB7" w:rsidRDefault="00DD2FAD" w:rsidP="00B52968">
      <w:pPr>
        <w:numPr>
          <w:ilvl w:val="0"/>
          <w:numId w:val="18"/>
        </w:numPr>
        <w:tabs>
          <w:tab w:val="clear" w:pos="720"/>
          <w:tab w:val="num" w:pos="1134"/>
          <w:tab w:val="left" w:pos="9781"/>
          <w:tab w:val="left" w:pos="9922"/>
        </w:tabs>
        <w:spacing w:line="360" w:lineRule="exact"/>
        <w:ind w:left="0" w:right="283" w:firstLine="851"/>
        <w:jc w:val="both"/>
        <w:rPr>
          <w:sz w:val="28"/>
          <w:szCs w:val="24"/>
        </w:rPr>
      </w:pPr>
      <w:hyperlink r:id="rId14" w:tgtFrame="_blank" w:history="1">
        <w:r w:rsidR="002C1CB7" w:rsidRPr="002C1CB7">
          <w:rPr>
            <w:rStyle w:val="30"/>
            <w:rFonts w:ascii="Times New Roman" w:hAnsi="Times New Roman"/>
            <w:i w:val="0"/>
            <w:iCs/>
          </w:rPr>
          <w:t>Draw.io</w:t>
        </w:r>
      </w:hyperlink>
      <w:r w:rsidR="002C1CB7" w:rsidRPr="002C1CB7">
        <w:rPr>
          <w:sz w:val="28"/>
          <w:szCs w:val="24"/>
        </w:rPr>
        <w:t> – создание схемы сайта и модульной сетки (при необходимости).</w:t>
      </w:r>
    </w:p>
    <w:p w14:paraId="2BB4FE3E" w14:textId="3768DCDB" w:rsidR="00B52968" w:rsidRDefault="002C1CB7" w:rsidP="002C1CB7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2C1CB7">
        <w:rPr>
          <w:sz w:val="28"/>
          <w:szCs w:val="24"/>
        </w:rPr>
        <w:t>Выбранные инструменты являются общедоступными, бесплатными и широко распространёнными в среде веб-разработки, что обеспечивает воспроизводимость проекта и возможность дальнейшего сопровождения.</w:t>
      </w:r>
    </w:p>
    <w:p w14:paraId="4CED9D3E" w14:textId="77777777" w:rsidR="00B52968" w:rsidRDefault="00B52968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6A21777E" w14:textId="77777777" w:rsidR="00F05872" w:rsidRPr="00F05872" w:rsidRDefault="00F05872" w:rsidP="00F05872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b/>
          <w:bCs/>
          <w:sz w:val="28"/>
          <w:szCs w:val="24"/>
        </w:rPr>
      </w:pPr>
      <w:r w:rsidRPr="00F05872">
        <w:rPr>
          <w:b/>
          <w:bCs/>
          <w:sz w:val="28"/>
          <w:szCs w:val="24"/>
        </w:rPr>
        <w:lastRenderedPageBreak/>
        <w:t>2 Проектирование задачи</w:t>
      </w:r>
    </w:p>
    <w:p w14:paraId="20F2054D" w14:textId="77777777" w:rsidR="00F05872" w:rsidRPr="00F05872" w:rsidRDefault="00F05872" w:rsidP="00F05872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b/>
          <w:bCs/>
          <w:sz w:val="28"/>
          <w:szCs w:val="24"/>
        </w:rPr>
      </w:pPr>
      <w:r w:rsidRPr="00F05872">
        <w:rPr>
          <w:b/>
          <w:bCs/>
          <w:sz w:val="28"/>
          <w:szCs w:val="24"/>
        </w:rPr>
        <w:t xml:space="preserve">2.1 </w:t>
      </w:r>
      <w:proofErr w:type="spellStart"/>
      <w:r w:rsidRPr="00F05872">
        <w:rPr>
          <w:b/>
          <w:bCs/>
          <w:sz w:val="28"/>
          <w:szCs w:val="24"/>
        </w:rPr>
        <w:t>Гайд</w:t>
      </w:r>
      <w:proofErr w:type="spellEnd"/>
      <w:r w:rsidRPr="00F05872">
        <w:rPr>
          <w:b/>
          <w:bCs/>
          <w:sz w:val="28"/>
          <w:szCs w:val="24"/>
        </w:rPr>
        <w:t xml:space="preserve"> по стилю</w:t>
      </w:r>
    </w:p>
    <w:p w14:paraId="7FC21D5B" w14:textId="7D668884" w:rsidR="00F05872" w:rsidRDefault="00F05872" w:rsidP="00F05872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b/>
          <w:bCs/>
          <w:sz w:val="28"/>
          <w:szCs w:val="24"/>
        </w:rPr>
      </w:pPr>
      <w:r w:rsidRPr="00F05872">
        <w:rPr>
          <w:b/>
          <w:bCs/>
          <w:sz w:val="28"/>
          <w:szCs w:val="24"/>
        </w:rPr>
        <w:t>2.1.1 Логотип</w:t>
      </w:r>
    </w:p>
    <w:p w14:paraId="6190248A" w14:textId="412922B0" w:rsidR="00F05872" w:rsidRPr="00F05872" w:rsidRDefault="00F05872" w:rsidP="00F05872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</w:p>
    <w:p w14:paraId="54ED29B6" w14:textId="77777777" w:rsidR="00F05872" w:rsidRPr="00F05872" w:rsidRDefault="00F05872" w:rsidP="00F05872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  <w:r w:rsidRPr="00F05872">
        <w:rPr>
          <w:sz w:val="28"/>
          <w:szCs w:val="24"/>
        </w:rPr>
        <w:t>Главные «НЕ» для логотипа:</w:t>
      </w:r>
    </w:p>
    <w:p w14:paraId="29661C7C" w14:textId="5D8EF64E" w:rsidR="00F05872" w:rsidRPr="00F05872" w:rsidRDefault="00F05872" w:rsidP="00F05872">
      <w:pPr>
        <w:pStyle w:val="ac"/>
        <w:numPr>
          <w:ilvl w:val="0"/>
          <w:numId w:val="19"/>
        </w:numPr>
        <w:tabs>
          <w:tab w:val="left" w:pos="1134"/>
          <w:tab w:val="left" w:pos="9922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F05872">
        <w:rPr>
          <w:rFonts w:ascii="Times New Roman" w:hAnsi="Times New Roman"/>
          <w:sz w:val="28"/>
          <w:szCs w:val="24"/>
        </w:rPr>
        <w:t>нельзя менять оттенки;</w:t>
      </w:r>
    </w:p>
    <w:p w14:paraId="4D5F9411" w14:textId="59661C37" w:rsidR="00F05872" w:rsidRPr="00F05872" w:rsidRDefault="00F05872" w:rsidP="00F05872">
      <w:pPr>
        <w:pStyle w:val="ac"/>
        <w:numPr>
          <w:ilvl w:val="0"/>
          <w:numId w:val="19"/>
        </w:numPr>
        <w:tabs>
          <w:tab w:val="left" w:pos="1134"/>
          <w:tab w:val="left" w:pos="9922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F05872">
        <w:rPr>
          <w:rFonts w:ascii="Times New Roman" w:hAnsi="Times New Roman"/>
          <w:sz w:val="28"/>
          <w:szCs w:val="24"/>
        </w:rPr>
        <w:t>не стоит модернизировать логотип;</w:t>
      </w:r>
    </w:p>
    <w:p w14:paraId="66C033E7" w14:textId="7D9921E2" w:rsidR="00F05872" w:rsidRPr="00F05872" w:rsidRDefault="00F05872" w:rsidP="00F05872">
      <w:pPr>
        <w:pStyle w:val="ac"/>
        <w:numPr>
          <w:ilvl w:val="0"/>
          <w:numId w:val="19"/>
        </w:numPr>
        <w:tabs>
          <w:tab w:val="left" w:pos="1134"/>
          <w:tab w:val="left" w:pos="9922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F05872">
        <w:rPr>
          <w:rFonts w:ascii="Times New Roman" w:hAnsi="Times New Roman"/>
          <w:sz w:val="28"/>
          <w:szCs w:val="24"/>
        </w:rPr>
        <w:t>нельзя делать перенос в словах;</w:t>
      </w:r>
    </w:p>
    <w:p w14:paraId="76941C0D" w14:textId="762D82F2" w:rsidR="00F05872" w:rsidRPr="00F05872" w:rsidRDefault="00F05872" w:rsidP="00F05872">
      <w:pPr>
        <w:pStyle w:val="ac"/>
        <w:numPr>
          <w:ilvl w:val="0"/>
          <w:numId w:val="19"/>
        </w:numPr>
        <w:tabs>
          <w:tab w:val="left" w:pos="1134"/>
          <w:tab w:val="left" w:pos="9922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F05872">
        <w:rPr>
          <w:rFonts w:ascii="Times New Roman" w:hAnsi="Times New Roman"/>
          <w:sz w:val="28"/>
          <w:szCs w:val="24"/>
        </w:rPr>
        <w:t>нельзя изменять расстояние между буквами;</w:t>
      </w:r>
    </w:p>
    <w:p w14:paraId="34D05565" w14:textId="4DE14767" w:rsidR="002C1CB7" w:rsidRDefault="00F05872" w:rsidP="00F05872">
      <w:pPr>
        <w:pStyle w:val="ac"/>
        <w:numPr>
          <w:ilvl w:val="0"/>
          <w:numId w:val="19"/>
        </w:numPr>
        <w:tabs>
          <w:tab w:val="left" w:pos="1134"/>
          <w:tab w:val="left" w:pos="9922"/>
        </w:tabs>
        <w:spacing w:after="0" w:line="360" w:lineRule="exact"/>
        <w:ind w:left="0" w:firstLine="851"/>
        <w:contextualSpacing w:val="0"/>
        <w:jc w:val="both"/>
        <w:rPr>
          <w:sz w:val="28"/>
          <w:szCs w:val="24"/>
        </w:rPr>
      </w:pPr>
      <w:r w:rsidRPr="00F05872">
        <w:rPr>
          <w:rFonts w:ascii="Times New Roman" w:hAnsi="Times New Roman"/>
          <w:sz w:val="28"/>
          <w:szCs w:val="24"/>
        </w:rPr>
        <w:t>нельзя менять шрифт</w:t>
      </w:r>
      <w:r w:rsidRPr="00F05872">
        <w:rPr>
          <w:sz w:val="28"/>
          <w:szCs w:val="24"/>
        </w:rPr>
        <w:t>.</w:t>
      </w:r>
    </w:p>
    <w:p w14:paraId="41CDC754" w14:textId="1EA90493" w:rsidR="00F05872" w:rsidRDefault="00F05872" w:rsidP="00F05872">
      <w:pPr>
        <w:pStyle w:val="ac"/>
        <w:tabs>
          <w:tab w:val="left" w:pos="1134"/>
          <w:tab w:val="left" w:pos="9922"/>
        </w:tabs>
        <w:spacing w:after="0" w:line="360" w:lineRule="exact"/>
        <w:ind w:left="851"/>
        <w:contextualSpacing w:val="0"/>
        <w:jc w:val="both"/>
        <w:rPr>
          <w:sz w:val="28"/>
          <w:szCs w:val="24"/>
        </w:rPr>
      </w:pPr>
    </w:p>
    <w:p w14:paraId="4B3D6F2B" w14:textId="6BF7A562" w:rsidR="00F05872" w:rsidRPr="00F05872" w:rsidRDefault="00F05872" w:rsidP="00F05872">
      <w:pPr>
        <w:pStyle w:val="ac"/>
        <w:tabs>
          <w:tab w:val="left" w:pos="1134"/>
          <w:tab w:val="left" w:pos="9922"/>
        </w:tabs>
        <w:spacing w:after="0" w:line="360" w:lineRule="exact"/>
        <w:ind w:left="851"/>
        <w:contextualSpacing w:val="0"/>
        <w:jc w:val="both"/>
        <w:rPr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91CA61" wp14:editId="1AAB455D">
            <wp:simplePos x="0" y="0"/>
            <wp:positionH relativeFrom="column">
              <wp:posOffset>2196465</wp:posOffset>
            </wp:positionH>
            <wp:positionV relativeFrom="paragraph">
              <wp:posOffset>10160</wp:posOffset>
            </wp:positionV>
            <wp:extent cx="1237093" cy="1539240"/>
            <wp:effectExtent l="0" t="0" r="127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093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B8934" w14:textId="16908575" w:rsidR="007453F6" w:rsidRDefault="007453F6" w:rsidP="00D13D9E">
      <w:pPr>
        <w:tabs>
          <w:tab w:val="left" w:pos="9781"/>
          <w:tab w:val="left" w:pos="9922"/>
        </w:tabs>
        <w:spacing w:line="360" w:lineRule="exact"/>
        <w:ind w:left="-284" w:right="283" w:firstLine="710"/>
        <w:jc w:val="both"/>
        <w:rPr>
          <w:sz w:val="28"/>
          <w:szCs w:val="24"/>
        </w:rPr>
      </w:pPr>
    </w:p>
    <w:p w14:paraId="415C9FDD" w14:textId="64D0659A" w:rsidR="00F05872" w:rsidRPr="00F05872" w:rsidRDefault="00F05872" w:rsidP="00F05872">
      <w:pPr>
        <w:rPr>
          <w:sz w:val="28"/>
          <w:szCs w:val="24"/>
        </w:rPr>
      </w:pPr>
    </w:p>
    <w:p w14:paraId="29D6A9CD" w14:textId="2B3CE3AF" w:rsidR="00F05872" w:rsidRPr="00F05872" w:rsidRDefault="00F05872" w:rsidP="00F05872">
      <w:pPr>
        <w:rPr>
          <w:sz w:val="28"/>
          <w:szCs w:val="24"/>
        </w:rPr>
      </w:pPr>
    </w:p>
    <w:p w14:paraId="59F76B9E" w14:textId="03E86B56" w:rsidR="00F05872" w:rsidRPr="00F05872" w:rsidRDefault="00F05872" w:rsidP="00F05872">
      <w:pPr>
        <w:rPr>
          <w:sz w:val="28"/>
          <w:szCs w:val="24"/>
        </w:rPr>
      </w:pPr>
    </w:p>
    <w:p w14:paraId="066A7B0B" w14:textId="3DFEFC55" w:rsidR="00F05872" w:rsidRPr="00F05872" w:rsidRDefault="00F05872" w:rsidP="00F05872">
      <w:pPr>
        <w:rPr>
          <w:sz w:val="28"/>
          <w:szCs w:val="24"/>
        </w:rPr>
      </w:pPr>
    </w:p>
    <w:p w14:paraId="7A233094" w14:textId="330B8697" w:rsidR="00F05872" w:rsidRPr="00F05872" w:rsidRDefault="00F05872" w:rsidP="00F05872">
      <w:pPr>
        <w:rPr>
          <w:sz w:val="28"/>
          <w:szCs w:val="24"/>
        </w:rPr>
      </w:pPr>
    </w:p>
    <w:p w14:paraId="5C372D30" w14:textId="4BCD7E93" w:rsidR="00F05872" w:rsidRPr="00F05872" w:rsidRDefault="00F05872" w:rsidP="00F05872">
      <w:pPr>
        <w:rPr>
          <w:sz w:val="28"/>
          <w:szCs w:val="24"/>
        </w:rPr>
      </w:pPr>
    </w:p>
    <w:p w14:paraId="257DBC13" w14:textId="63A4E33E" w:rsidR="00F05872" w:rsidRDefault="00F05872" w:rsidP="00F05872">
      <w:pPr>
        <w:rPr>
          <w:sz w:val="28"/>
          <w:szCs w:val="24"/>
        </w:rPr>
      </w:pPr>
    </w:p>
    <w:p w14:paraId="47AEA028" w14:textId="08C6397D" w:rsidR="00F05872" w:rsidRDefault="00F05872" w:rsidP="00F05872">
      <w:pPr>
        <w:tabs>
          <w:tab w:val="left" w:pos="4296"/>
        </w:tabs>
        <w:spacing w:line="360" w:lineRule="exact"/>
        <w:jc w:val="center"/>
        <w:rPr>
          <w:color w:val="0F1115"/>
          <w:sz w:val="28"/>
          <w:szCs w:val="28"/>
          <w:shd w:val="clear" w:color="auto" w:fill="FFFFFF"/>
        </w:rPr>
      </w:pPr>
      <w:r w:rsidRPr="00F05872">
        <w:rPr>
          <w:color w:val="0F1115"/>
          <w:sz w:val="28"/>
          <w:szCs w:val="28"/>
          <w:shd w:val="clear" w:color="auto" w:fill="FFFFFF"/>
        </w:rPr>
        <w:t>Рисунок 1 – Внешний вид логотипа сайта «</w:t>
      </w:r>
      <w:proofErr w:type="spellStart"/>
      <w:r w:rsidRPr="00F05872">
        <w:rPr>
          <w:color w:val="0F1115"/>
          <w:sz w:val="28"/>
          <w:szCs w:val="28"/>
          <w:shd w:val="clear" w:color="auto" w:fill="FFFFFF"/>
        </w:rPr>
        <w:t>Кибертека</w:t>
      </w:r>
      <w:proofErr w:type="spellEnd"/>
      <w:r w:rsidRPr="00F05872">
        <w:rPr>
          <w:color w:val="0F1115"/>
          <w:sz w:val="28"/>
          <w:szCs w:val="28"/>
          <w:shd w:val="clear" w:color="auto" w:fill="FFFFFF"/>
        </w:rPr>
        <w:t>»</w:t>
      </w:r>
    </w:p>
    <w:p w14:paraId="7AC65BD2" w14:textId="26BD90C9" w:rsidR="00F05872" w:rsidRDefault="00F05872" w:rsidP="00F05872">
      <w:pPr>
        <w:tabs>
          <w:tab w:val="left" w:pos="4296"/>
        </w:tabs>
        <w:spacing w:line="360" w:lineRule="exact"/>
        <w:jc w:val="center"/>
        <w:rPr>
          <w:color w:val="0F1115"/>
          <w:sz w:val="28"/>
          <w:szCs w:val="28"/>
          <w:shd w:val="clear" w:color="auto" w:fill="FFFFFF"/>
        </w:rPr>
      </w:pPr>
    </w:p>
    <w:p w14:paraId="3FF6E824" w14:textId="44C3CAB1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3C7AD6">
        <w:rPr>
          <w:b/>
          <w:bCs/>
          <w:sz w:val="28"/>
          <w:szCs w:val="28"/>
        </w:rPr>
        <w:t>2.1.2 Цветовая палитра</w:t>
      </w:r>
    </w:p>
    <w:p w14:paraId="2643B2EE" w14:textId="77777777" w:rsidR="003C7AD6" w:rsidRP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</w:p>
    <w:p w14:paraId="1B548D25" w14:textId="02E0AC8D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Фон страницы </w:t>
      </w:r>
      <w:proofErr w:type="gramStart"/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 xml:space="preserve"> #</w:t>
      </w:r>
      <w:proofErr w:type="gramEnd"/>
      <w:r w:rsidRPr="003C7AD6">
        <w:rPr>
          <w:sz w:val="28"/>
          <w:szCs w:val="28"/>
        </w:rPr>
        <w:t>050505</w:t>
      </w:r>
    </w:p>
    <w:p w14:paraId="6CE056B3" w14:textId="720164CE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Фон карточек и секций </w:t>
      </w:r>
      <w:r w:rsidR="002E3D0F">
        <w:rPr>
          <w:sz w:val="28"/>
          <w:szCs w:val="28"/>
        </w:rPr>
        <w:t>–</w:t>
      </w:r>
      <w:r w:rsidRPr="003C7AD6">
        <w:rPr>
          <w:sz w:val="28"/>
          <w:szCs w:val="28"/>
        </w:rPr>
        <w:t xml:space="preserve"> #0a0a0a</w:t>
      </w:r>
    </w:p>
    <w:p w14:paraId="129CA21B" w14:textId="4ADC6C9A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Основной цвет шрифта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#FFFFFF</w:t>
      </w:r>
    </w:p>
    <w:p w14:paraId="1A1E211E" w14:textId="78D0530A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Вторичный цвет шрифта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#CCCCCC</w:t>
      </w:r>
    </w:p>
    <w:p w14:paraId="7D082AD1" w14:textId="442B1DD8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Акцентный цвет (фиолетовый)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#8A2BE2</w:t>
      </w:r>
    </w:p>
    <w:p w14:paraId="5F23448D" w14:textId="01402542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Акцентный цвет (розовый)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#E91E63</w:t>
      </w:r>
    </w:p>
    <w:p w14:paraId="2763F33D" w14:textId="261DA694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Акцентный цвет (голубой)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#00BCD4</w:t>
      </w:r>
    </w:p>
    <w:p w14:paraId="1CCACC9C" w14:textId="7416A153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Акцентный цвет (синий)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#2196F3</w:t>
      </w:r>
    </w:p>
    <w:p w14:paraId="4F19916A" w14:textId="2AD26522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Цвет градиента (для заголовков и кнопок)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#FFFFFF → #B018CF</w:t>
      </w:r>
    </w:p>
    <w:p w14:paraId="7E2E1F91" w14:textId="54BBCE85" w:rsidR="003C7AD6" w:rsidRDefault="003C7AD6" w:rsidP="003C7AD6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Цвет границ и разделителей </w:t>
      </w:r>
      <w:r w:rsidR="002E3D0F">
        <w:rPr>
          <w:sz w:val="28"/>
          <w:szCs w:val="28"/>
        </w:rPr>
        <w:t xml:space="preserve">– </w:t>
      </w:r>
      <w:r w:rsidRPr="003C7AD6">
        <w:rPr>
          <w:sz w:val="28"/>
          <w:szCs w:val="28"/>
        </w:rPr>
        <w:t>#1A1A1A</w:t>
      </w:r>
    </w:p>
    <w:p w14:paraId="3DB8F31B" w14:textId="305DCEE2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Для текста всего сайта использовался шрифт </w:t>
      </w:r>
      <w:proofErr w:type="spellStart"/>
      <w:r w:rsidRPr="003C7AD6">
        <w:rPr>
          <w:sz w:val="28"/>
          <w:szCs w:val="28"/>
        </w:rPr>
        <w:t>Arial</w:t>
      </w:r>
      <w:proofErr w:type="spellEnd"/>
      <w:r w:rsidRPr="003C7AD6">
        <w:rPr>
          <w:sz w:val="28"/>
          <w:szCs w:val="28"/>
        </w:rPr>
        <w:t xml:space="preserve">, </w:t>
      </w:r>
      <w:proofErr w:type="spellStart"/>
      <w:r w:rsidRPr="003C7AD6">
        <w:rPr>
          <w:sz w:val="28"/>
          <w:szCs w:val="28"/>
        </w:rPr>
        <w:t>sans-serif</w:t>
      </w:r>
      <w:proofErr w:type="spellEnd"/>
      <w:r w:rsidRPr="003C7AD6">
        <w:rPr>
          <w:sz w:val="28"/>
          <w:szCs w:val="28"/>
        </w:rPr>
        <w:t xml:space="preserve"> разной</w:t>
      </w:r>
      <w:r>
        <w:rPr>
          <w:sz w:val="28"/>
          <w:szCs w:val="28"/>
        </w:rPr>
        <w:t xml:space="preserve"> </w:t>
      </w:r>
      <w:r w:rsidRPr="003C7AD6">
        <w:rPr>
          <w:sz w:val="28"/>
          <w:szCs w:val="28"/>
        </w:rPr>
        <w:t>жирности и размеров, что представлено в таблице 1.</w:t>
      </w:r>
    </w:p>
    <w:p w14:paraId="19D68D58" w14:textId="56F92942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FB09CF9" w14:textId="516EC4D5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1820EA6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B53382F" w14:textId="77777777" w:rsidR="003C7AD6" w:rsidRPr="003C7AD6" w:rsidRDefault="003C7AD6" w:rsidP="003C7AD6">
      <w:pPr>
        <w:tabs>
          <w:tab w:val="left" w:pos="4296"/>
        </w:tabs>
        <w:spacing w:line="360" w:lineRule="exact"/>
        <w:ind w:left="-142"/>
        <w:jc w:val="both"/>
        <w:rPr>
          <w:sz w:val="28"/>
          <w:szCs w:val="28"/>
        </w:rPr>
      </w:pPr>
      <w:r w:rsidRPr="003C7AD6">
        <w:rPr>
          <w:sz w:val="28"/>
          <w:szCs w:val="28"/>
        </w:rPr>
        <w:lastRenderedPageBreak/>
        <w:t>Таблица 1 — Размеры и жирность шрифта текста</w:t>
      </w:r>
    </w:p>
    <w:tbl>
      <w:tblPr>
        <w:tblStyle w:val="a7"/>
        <w:tblW w:w="9923" w:type="dxa"/>
        <w:tblInd w:w="-289" w:type="dxa"/>
        <w:tblLook w:val="04A0" w:firstRow="1" w:lastRow="0" w:firstColumn="1" w:lastColumn="0" w:noHBand="0" w:noVBand="1"/>
      </w:tblPr>
      <w:tblGrid>
        <w:gridCol w:w="6350"/>
        <w:gridCol w:w="3573"/>
      </w:tblGrid>
      <w:tr w:rsidR="003C7AD6" w:rsidRPr="003C7AD6" w14:paraId="4A690A11" w14:textId="77777777" w:rsidTr="003C7AD6">
        <w:tc>
          <w:tcPr>
            <w:tcW w:w="6350" w:type="dxa"/>
            <w:hideMark/>
          </w:tcPr>
          <w:p w14:paraId="429F5A0F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3573" w:type="dxa"/>
            <w:hideMark/>
          </w:tcPr>
          <w:p w14:paraId="764EDC5E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b/>
                <w:bCs/>
                <w:sz w:val="24"/>
                <w:szCs w:val="24"/>
              </w:rPr>
              <w:t>Размер, жирность шрифта</w:t>
            </w:r>
          </w:p>
        </w:tc>
      </w:tr>
      <w:tr w:rsidR="003C7AD6" w:rsidRPr="003C7AD6" w14:paraId="2C7FB007" w14:textId="77777777" w:rsidTr="003C7AD6">
        <w:tc>
          <w:tcPr>
            <w:tcW w:w="6350" w:type="dxa"/>
            <w:hideMark/>
          </w:tcPr>
          <w:p w14:paraId="3AB41B32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Название клуба в хедере</w:t>
            </w:r>
          </w:p>
        </w:tc>
        <w:tc>
          <w:tcPr>
            <w:tcW w:w="3573" w:type="dxa"/>
            <w:hideMark/>
          </w:tcPr>
          <w:p w14:paraId="2A843205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60px, 900</w:t>
            </w:r>
          </w:p>
        </w:tc>
      </w:tr>
      <w:tr w:rsidR="003C7AD6" w:rsidRPr="003C7AD6" w14:paraId="48E538C2" w14:textId="77777777" w:rsidTr="003C7AD6">
        <w:tc>
          <w:tcPr>
            <w:tcW w:w="6350" w:type="dxa"/>
            <w:hideMark/>
          </w:tcPr>
          <w:p w14:paraId="3990B796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Подзаголовок «НА ПРОФСОЮЗНОЙ»</w:t>
            </w:r>
          </w:p>
        </w:tc>
        <w:tc>
          <w:tcPr>
            <w:tcW w:w="3573" w:type="dxa"/>
            <w:hideMark/>
          </w:tcPr>
          <w:p w14:paraId="7FDFD46C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20px, 400</w:t>
            </w:r>
          </w:p>
        </w:tc>
      </w:tr>
      <w:tr w:rsidR="003C7AD6" w:rsidRPr="003C7AD6" w14:paraId="3EDDCEF7" w14:textId="77777777" w:rsidTr="003C7AD6">
        <w:tc>
          <w:tcPr>
            <w:tcW w:w="6350" w:type="dxa"/>
            <w:hideMark/>
          </w:tcPr>
          <w:p w14:paraId="1CBF3854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Пункты меню (шапка)</w:t>
            </w:r>
          </w:p>
        </w:tc>
        <w:tc>
          <w:tcPr>
            <w:tcW w:w="3573" w:type="dxa"/>
            <w:hideMark/>
          </w:tcPr>
          <w:p w14:paraId="6EE0BDCA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16px, 500</w:t>
            </w:r>
          </w:p>
        </w:tc>
      </w:tr>
      <w:tr w:rsidR="003C7AD6" w:rsidRPr="003C7AD6" w14:paraId="1F0448DB" w14:textId="77777777" w:rsidTr="003C7AD6">
        <w:tc>
          <w:tcPr>
            <w:tcW w:w="6350" w:type="dxa"/>
            <w:hideMark/>
          </w:tcPr>
          <w:p w14:paraId="5E59B8D0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Заголовки секций (Зоны, Галерея и др.)</w:t>
            </w:r>
          </w:p>
        </w:tc>
        <w:tc>
          <w:tcPr>
            <w:tcW w:w="3573" w:type="dxa"/>
            <w:hideMark/>
          </w:tcPr>
          <w:p w14:paraId="3313F0A9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28–38px, 700</w:t>
            </w:r>
          </w:p>
        </w:tc>
      </w:tr>
      <w:tr w:rsidR="003C7AD6" w:rsidRPr="003C7AD6" w14:paraId="0178B6A0" w14:textId="77777777" w:rsidTr="003C7AD6">
        <w:tc>
          <w:tcPr>
            <w:tcW w:w="6350" w:type="dxa"/>
            <w:hideMark/>
          </w:tcPr>
          <w:p w14:paraId="026BBBA6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Названия зон (Стандарт, Стандарт+, Приставка)</w:t>
            </w:r>
          </w:p>
        </w:tc>
        <w:tc>
          <w:tcPr>
            <w:tcW w:w="3573" w:type="dxa"/>
            <w:hideMark/>
          </w:tcPr>
          <w:p w14:paraId="7A0A8AB8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26px, 900</w:t>
            </w:r>
          </w:p>
        </w:tc>
      </w:tr>
      <w:tr w:rsidR="003C7AD6" w:rsidRPr="003C7AD6" w14:paraId="65D82AEB" w14:textId="77777777" w:rsidTr="003C7AD6">
        <w:tc>
          <w:tcPr>
            <w:tcW w:w="6350" w:type="dxa"/>
            <w:hideMark/>
          </w:tcPr>
          <w:p w14:paraId="0F02D366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Основной текст описаний</w:t>
            </w:r>
          </w:p>
        </w:tc>
        <w:tc>
          <w:tcPr>
            <w:tcW w:w="3573" w:type="dxa"/>
            <w:hideMark/>
          </w:tcPr>
          <w:p w14:paraId="7A74972A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16–20px, 400</w:t>
            </w:r>
          </w:p>
        </w:tc>
      </w:tr>
      <w:tr w:rsidR="003C7AD6" w:rsidRPr="003C7AD6" w14:paraId="165A6ECF" w14:textId="77777777" w:rsidTr="003C7AD6">
        <w:tc>
          <w:tcPr>
            <w:tcW w:w="6350" w:type="dxa"/>
            <w:hideMark/>
          </w:tcPr>
          <w:p w14:paraId="30F356F5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Текст акций</w:t>
            </w:r>
          </w:p>
        </w:tc>
        <w:tc>
          <w:tcPr>
            <w:tcW w:w="3573" w:type="dxa"/>
            <w:hideMark/>
          </w:tcPr>
          <w:p w14:paraId="025BC9D4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18px, 700</w:t>
            </w:r>
          </w:p>
        </w:tc>
      </w:tr>
      <w:tr w:rsidR="003C7AD6" w:rsidRPr="003C7AD6" w14:paraId="4BDB2F9E" w14:textId="77777777" w:rsidTr="003C7AD6">
        <w:tc>
          <w:tcPr>
            <w:tcW w:w="6350" w:type="dxa"/>
            <w:hideMark/>
          </w:tcPr>
          <w:p w14:paraId="2659B5CC" w14:textId="77777777" w:rsidR="003C7AD6" w:rsidRPr="003C7AD6" w:rsidRDefault="003C7AD6" w:rsidP="003C7AD6">
            <w:pPr>
              <w:tabs>
                <w:tab w:val="left" w:pos="4296"/>
              </w:tabs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Контактная информация</w:t>
            </w:r>
          </w:p>
        </w:tc>
        <w:tc>
          <w:tcPr>
            <w:tcW w:w="3573" w:type="dxa"/>
            <w:hideMark/>
          </w:tcPr>
          <w:p w14:paraId="5AA01F3C" w14:textId="77777777" w:rsidR="003C7AD6" w:rsidRPr="003C7AD6" w:rsidRDefault="003C7AD6" w:rsidP="003C7AD6">
            <w:pPr>
              <w:tabs>
                <w:tab w:val="left" w:pos="4296"/>
              </w:tabs>
              <w:ind w:right="318"/>
              <w:jc w:val="both"/>
              <w:rPr>
                <w:sz w:val="24"/>
                <w:szCs w:val="24"/>
              </w:rPr>
            </w:pPr>
            <w:r w:rsidRPr="003C7AD6">
              <w:rPr>
                <w:sz w:val="24"/>
                <w:szCs w:val="24"/>
              </w:rPr>
              <w:t>14px, 400</w:t>
            </w:r>
          </w:p>
        </w:tc>
      </w:tr>
    </w:tbl>
    <w:p w14:paraId="51682E7C" w14:textId="40D473AF" w:rsidR="00F05872" w:rsidRDefault="00F05872" w:rsidP="00F05872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5183D939" w14:textId="5EC35F36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3C7AD6">
        <w:rPr>
          <w:b/>
          <w:bCs/>
          <w:sz w:val="28"/>
          <w:szCs w:val="28"/>
        </w:rPr>
        <w:t>2.1.4 Схема сайта</w:t>
      </w:r>
    </w:p>
    <w:p w14:paraId="08287EF3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4A31472F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Схема сайта представляет собой блочную структуру, состоящую из 8 разделов: хедер, навигационная панель, зоны, галерея, бронирование, акции, контакты, </w:t>
      </w:r>
      <w:proofErr w:type="spellStart"/>
      <w:r w:rsidRPr="003C7AD6">
        <w:rPr>
          <w:sz w:val="28"/>
          <w:szCs w:val="28"/>
        </w:rPr>
        <w:t>offcanvas</w:t>
      </w:r>
      <w:proofErr w:type="spellEnd"/>
      <w:r w:rsidRPr="003C7AD6">
        <w:rPr>
          <w:sz w:val="28"/>
          <w:szCs w:val="28"/>
        </w:rPr>
        <w:noBreakHyphen/>
        <w:t>меню. Сама схема сайта на ПК представлена в приложении А.</w:t>
      </w:r>
    </w:p>
    <w:p w14:paraId="5F84A9FE" w14:textId="149AEC13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3C7AD6">
        <w:rPr>
          <w:b/>
          <w:bCs/>
          <w:sz w:val="28"/>
          <w:szCs w:val="28"/>
        </w:rPr>
        <w:t>2.1.5 Навигация</w:t>
      </w:r>
    </w:p>
    <w:p w14:paraId="165F466F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7F7A5FE5" w14:textId="601DC645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>Навигация сайта находится на главной странице в шапке сайта. Она состоит из 4 ссылок: Главная, Зоны, Услуги (выпадающий список), Контакты.</w:t>
      </w:r>
    </w:p>
    <w:p w14:paraId="714C3CE0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4BDC03E" w14:textId="14C8483A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3C7AD6">
        <w:rPr>
          <w:b/>
          <w:bCs/>
          <w:sz w:val="28"/>
          <w:szCs w:val="28"/>
        </w:rPr>
        <w:t>2.1.6 Иконки</w:t>
      </w:r>
    </w:p>
    <w:p w14:paraId="62878D72" w14:textId="77777777" w:rsidR="003C7AD6" w:rsidRP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4E84BB4D" w14:textId="1ADEF0B9" w:rsidR="003C7AD6" w:rsidRDefault="003C7AD6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C7AD6">
        <w:rPr>
          <w:sz w:val="28"/>
          <w:szCs w:val="28"/>
        </w:rPr>
        <w:t xml:space="preserve">На рисунках 2–4 представлены иконки Telegram, </w:t>
      </w:r>
      <w:proofErr w:type="spellStart"/>
      <w:r w:rsidRPr="003C7AD6">
        <w:rPr>
          <w:sz w:val="28"/>
          <w:szCs w:val="28"/>
        </w:rPr>
        <w:t>WhatsApp</w:t>
      </w:r>
      <w:proofErr w:type="spellEnd"/>
      <w:r w:rsidRPr="003C7AD6">
        <w:rPr>
          <w:sz w:val="28"/>
          <w:szCs w:val="28"/>
        </w:rPr>
        <w:t xml:space="preserve"> и VK разрабатываемого сайта.</w:t>
      </w:r>
    </w:p>
    <w:p w14:paraId="6194796C" w14:textId="440C2D42" w:rsidR="003C7AD6" w:rsidRPr="003C7AD6" w:rsidRDefault="002F00EB" w:rsidP="003C7AD6">
      <w:pPr>
        <w:tabs>
          <w:tab w:val="left" w:pos="429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B90149" wp14:editId="001B1367">
            <wp:simplePos x="0" y="0"/>
            <wp:positionH relativeFrom="page">
              <wp:posOffset>4100830</wp:posOffset>
            </wp:positionH>
            <wp:positionV relativeFrom="paragraph">
              <wp:posOffset>114300</wp:posOffset>
            </wp:positionV>
            <wp:extent cx="228600" cy="2286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6E8F3" w14:textId="595FCD9A" w:rsidR="003C7AD6" w:rsidRDefault="003C7AD6" w:rsidP="00F05872">
      <w:pPr>
        <w:tabs>
          <w:tab w:val="left" w:pos="4296"/>
        </w:tabs>
        <w:spacing w:line="360" w:lineRule="exact"/>
        <w:ind w:firstLine="851"/>
        <w:jc w:val="both"/>
        <w:rPr>
          <w:sz w:val="28"/>
          <w:szCs w:val="28"/>
        </w:rPr>
      </w:pPr>
    </w:p>
    <w:p w14:paraId="4B5F6848" w14:textId="192B2E94" w:rsidR="002F00EB" w:rsidRDefault="002F00EB" w:rsidP="002F00EB">
      <w:pPr>
        <w:tabs>
          <w:tab w:val="left" w:pos="4296"/>
        </w:tabs>
        <w:jc w:val="center"/>
        <w:rPr>
          <w:sz w:val="28"/>
          <w:szCs w:val="28"/>
        </w:rPr>
      </w:pPr>
      <w:r w:rsidRPr="002F00EB">
        <w:rPr>
          <w:sz w:val="28"/>
          <w:szCs w:val="28"/>
        </w:rPr>
        <w:t>Рисунок 2 — Иконка Telegram</w:t>
      </w:r>
    </w:p>
    <w:p w14:paraId="4EDECDE9" w14:textId="7A059B31" w:rsidR="002F00EB" w:rsidRDefault="002F00EB" w:rsidP="002F00EB">
      <w:pPr>
        <w:tabs>
          <w:tab w:val="left" w:pos="4296"/>
        </w:tabs>
        <w:ind w:left="360"/>
        <w:jc w:val="center"/>
        <w:rPr>
          <w:sz w:val="28"/>
          <w:szCs w:val="28"/>
        </w:rPr>
      </w:pPr>
    </w:p>
    <w:p w14:paraId="3183DC07" w14:textId="1BB329BF" w:rsidR="002F00EB" w:rsidRDefault="002F00EB" w:rsidP="002F00EB">
      <w:pPr>
        <w:tabs>
          <w:tab w:val="left" w:pos="4296"/>
        </w:tabs>
        <w:ind w:left="36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142A2C4" wp14:editId="43553FA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04800" cy="3048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FA667" w14:textId="131159EA" w:rsidR="002F00EB" w:rsidRPr="002F00EB" w:rsidRDefault="002F00EB" w:rsidP="002F00EB">
      <w:pPr>
        <w:tabs>
          <w:tab w:val="left" w:pos="4296"/>
        </w:tabs>
        <w:ind w:left="360"/>
        <w:jc w:val="center"/>
        <w:rPr>
          <w:sz w:val="28"/>
          <w:szCs w:val="28"/>
        </w:rPr>
      </w:pPr>
    </w:p>
    <w:p w14:paraId="31744770" w14:textId="29C41309" w:rsidR="002F00EB" w:rsidRDefault="002F00EB" w:rsidP="002F00EB">
      <w:pPr>
        <w:jc w:val="center"/>
        <w:rPr>
          <w:sz w:val="28"/>
          <w:szCs w:val="28"/>
        </w:rPr>
      </w:pPr>
      <w:r w:rsidRPr="002F00EB">
        <w:rPr>
          <w:sz w:val="28"/>
          <w:szCs w:val="28"/>
        </w:rPr>
        <w:t xml:space="preserve">Рисунок 3 — Иконка </w:t>
      </w:r>
      <w:proofErr w:type="spellStart"/>
      <w:r w:rsidRPr="002F00EB">
        <w:rPr>
          <w:sz w:val="28"/>
          <w:szCs w:val="28"/>
        </w:rPr>
        <w:t>WhatsApp</w:t>
      </w:r>
      <w:proofErr w:type="spellEnd"/>
    </w:p>
    <w:p w14:paraId="621B1816" w14:textId="32628A72" w:rsidR="002F00EB" w:rsidRDefault="002F00EB" w:rsidP="002F00EB">
      <w:pPr>
        <w:jc w:val="center"/>
        <w:rPr>
          <w:sz w:val="28"/>
          <w:szCs w:val="28"/>
        </w:rPr>
      </w:pPr>
    </w:p>
    <w:p w14:paraId="096616F4" w14:textId="0CBD18F0" w:rsidR="002F00EB" w:rsidRDefault="002F00EB" w:rsidP="002F00EB">
      <w:pPr>
        <w:jc w:val="center"/>
        <w:rPr>
          <w:sz w:val="28"/>
          <w:szCs w:val="28"/>
        </w:rPr>
      </w:pPr>
      <w:r w:rsidRPr="002F00EB">
        <w:rPr>
          <w:noProof/>
          <w:sz w:val="28"/>
          <w:szCs w:val="28"/>
        </w:rPr>
        <w:drawing>
          <wp:inline distT="0" distB="0" distL="0" distR="0" wp14:anchorId="20833BF2" wp14:editId="2BFC650B">
            <wp:extent cx="685800" cy="5351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947" cy="5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5CAB" w14:textId="6865F3F7" w:rsidR="002F00EB" w:rsidRDefault="002F00EB" w:rsidP="002F00EB">
      <w:pPr>
        <w:rPr>
          <w:sz w:val="28"/>
          <w:szCs w:val="28"/>
        </w:rPr>
      </w:pPr>
    </w:p>
    <w:p w14:paraId="2A4D3BF3" w14:textId="2DA8210A" w:rsidR="002F00EB" w:rsidRDefault="002F00EB" w:rsidP="002F00EB">
      <w:pPr>
        <w:jc w:val="center"/>
        <w:rPr>
          <w:color w:val="0F1115"/>
          <w:sz w:val="28"/>
          <w:szCs w:val="28"/>
          <w:shd w:val="clear" w:color="auto" w:fill="FFFFFF"/>
        </w:rPr>
      </w:pPr>
      <w:r w:rsidRPr="002F00EB">
        <w:rPr>
          <w:color w:val="0F1115"/>
          <w:sz w:val="28"/>
          <w:szCs w:val="28"/>
          <w:shd w:val="clear" w:color="auto" w:fill="FFFFFF"/>
        </w:rPr>
        <w:t>Рисунок 4 — Иконка VK</w:t>
      </w:r>
    </w:p>
    <w:p w14:paraId="26084431" w14:textId="262CD130" w:rsidR="003F6CC6" w:rsidRDefault="003F6CC6" w:rsidP="002F00EB">
      <w:pPr>
        <w:jc w:val="center"/>
        <w:rPr>
          <w:color w:val="0F1115"/>
          <w:sz w:val="28"/>
          <w:szCs w:val="28"/>
          <w:shd w:val="clear" w:color="auto" w:fill="FFFFFF"/>
        </w:rPr>
      </w:pPr>
    </w:p>
    <w:p w14:paraId="37E60DD0" w14:textId="77777777" w:rsidR="009E722E" w:rsidRDefault="009E722E" w:rsidP="009E722E">
      <w:pPr>
        <w:pStyle w:val="4"/>
        <w:shd w:val="clear" w:color="auto" w:fill="FFFFFF"/>
        <w:spacing w:before="0" w:after="0" w:line="360" w:lineRule="exact"/>
        <w:ind w:firstLine="851"/>
        <w:jc w:val="both"/>
        <w:rPr>
          <w:color w:val="0F1115"/>
        </w:rPr>
      </w:pPr>
    </w:p>
    <w:p w14:paraId="08FC81C3" w14:textId="690604F9" w:rsidR="003F6CC6" w:rsidRDefault="003F6CC6" w:rsidP="009E722E">
      <w:pPr>
        <w:pStyle w:val="4"/>
        <w:shd w:val="clear" w:color="auto" w:fill="FFFFFF"/>
        <w:spacing w:before="0" w:after="0" w:line="360" w:lineRule="exact"/>
        <w:ind w:firstLine="851"/>
        <w:jc w:val="both"/>
        <w:rPr>
          <w:color w:val="0F1115"/>
        </w:rPr>
      </w:pPr>
      <w:r w:rsidRPr="003F6CC6">
        <w:rPr>
          <w:color w:val="0F1115"/>
        </w:rPr>
        <w:t>2.1.7 Кнопки и поля ввода</w:t>
      </w:r>
    </w:p>
    <w:p w14:paraId="470154E2" w14:textId="70884C6B" w:rsidR="003F6CC6" w:rsidRPr="003F6CC6" w:rsidRDefault="003F6CC6" w:rsidP="003F6CC6">
      <w:r w:rsidRPr="003F6CC6">
        <w:rPr>
          <w:noProof/>
        </w:rPr>
        <w:drawing>
          <wp:anchor distT="0" distB="0" distL="114300" distR="114300" simplePos="0" relativeHeight="251661312" behindDoc="1" locked="0" layoutInCell="1" allowOverlap="1" wp14:anchorId="37E89869" wp14:editId="53670DA1">
            <wp:simplePos x="0" y="0"/>
            <wp:positionH relativeFrom="column">
              <wp:posOffset>2051685</wp:posOffset>
            </wp:positionH>
            <wp:positionV relativeFrom="paragraph">
              <wp:posOffset>139700</wp:posOffset>
            </wp:positionV>
            <wp:extent cx="2200582" cy="581106"/>
            <wp:effectExtent l="0" t="0" r="9525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1D98F" w14:textId="740921D2" w:rsidR="003F6CC6" w:rsidRDefault="003F6CC6" w:rsidP="002F00EB">
      <w:pPr>
        <w:jc w:val="center"/>
        <w:rPr>
          <w:sz w:val="28"/>
          <w:szCs w:val="28"/>
        </w:rPr>
      </w:pPr>
    </w:p>
    <w:p w14:paraId="02FB53DB" w14:textId="6FB2FCA4" w:rsidR="003F6CC6" w:rsidRPr="003F6CC6" w:rsidRDefault="003F6CC6" w:rsidP="003F6CC6">
      <w:pPr>
        <w:rPr>
          <w:sz w:val="28"/>
          <w:szCs w:val="28"/>
        </w:rPr>
      </w:pPr>
    </w:p>
    <w:p w14:paraId="0D52628D" w14:textId="046F2776" w:rsidR="003F6CC6" w:rsidRDefault="003F6CC6" w:rsidP="003F6CC6">
      <w:pPr>
        <w:rPr>
          <w:sz w:val="28"/>
          <w:szCs w:val="28"/>
        </w:rPr>
      </w:pPr>
    </w:p>
    <w:p w14:paraId="61969ED6" w14:textId="10EC1392" w:rsidR="003F6CC6" w:rsidRDefault="003F6CC6" w:rsidP="003F6CC6">
      <w:pPr>
        <w:tabs>
          <w:tab w:val="left" w:pos="4200"/>
        </w:tabs>
        <w:jc w:val="center"/>
        <w:rPr>
          <w:sz w:val="28"/>
          <w:szCs w:val="28"/>
        </w:rPr>
      </w:pPr>
      <w:r w:rsidRPr="003F6CC6">
        <w:rPr>
          <w:sz w:val="28"/>
          <w:szCs w:val="28"/>
        </w:rPr>
        <w:t>Рисунок 5 — Кнопка «Забронировать!»</w:t>
      </w:r>
    </w:p>
    <w:p w14:paraId="6A5833FB" w14:textId="7282FD59" w:rsidR="003F6CC6" w:rsidRDefault="003F6CC6" w:rsidP="003F6CC6">
      <w:pPr>
        <w:tabs>
          <w:tab w:val="left" w:pos="4200"/>
        </w:tabs>
        <w:jc w:val="center"/>
        <w:rPr>
          <w:sz w:val="28"/>
          <w:szCs w:val="28"/>
        </w:rPr>
      </w:pPr>
    </w:p>
    <w:p w14:paraId="28AB4789" w14:textId="6C513358" w:rsidR="003F6CC6" w:rsidRDefault="003F6CC6" w:rsidP="003F6CC6">
      <w:pPr>
        <w:tabs>
          <w:tab w:val="left" w:pos="4200"/>
        </w:tabs>
        <w:jc w:val="center"/>
        <w:rPr>
          <w:sz w:val="28"/>
          <w:szCs w:val="28"/>
        </w:rPr>
      </w:pPr>
      <w:r w:rsidRPr="003F6CC6">
        <w:rPr>
          <w:noProof/>
          <w:sz w:val="28"/>
          <w:szCs w:val="28"/>
        </w:rPr>
        <w:drawing>
          <wp:inline distT="0" distB="0" distL="0" distR="0" wp14:anchorId="17616548" wp14:editId="5EC64B45">
            <wp:extent cx="1467055" cy="5048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C33" w14:textId="74174273" w:rsidR="003F6CC6" w:rsidRDefault="003F6CC6" w:rsidP="003F6CC6">
      <w:pPr>
        <w:rPr>
          <w:sz w:val="28"/>
          <w:szCs w:val="28"/>
        </w:rPr>
      </w:pPr>
    </w:p>
    <w:p w14:paraId="44CD499F" w14:textId="003CD351" w:rsidR="003F6CC6" w:rsidRDefault="003F6CC6" w:rsidP="000209E2">
      <w:pPr>
        <w:tabs>
          <w:tab w:val="left" w:pos="4020"/>
        </w:tabs>
        <w:jc w:val="center"/>
        <w:rPr>
          <w:sz w:val="28"/>
          <w:szCs w:val="28"/>
        </w:rPr>
      </w:pPr>
      <w:r w:rsidRPr="003F6CC6">
        <w:rPr>
          <w:sz w:val="28"/>
          <w:szCs w:val="28"/>
        </w:rPr>
        <w:t>Рисунок 6 — Кнопки-ссылки «Подробнее →»</w:t>
      </w:r>
    </w:p>
    <w:p w14:paraId="38838AA4" w14:textId="5560940A" w:rsidR="000209E2" w:rsidRDefault="000209E2" w:rsidP="000209E2">
      <w:pPr>
        <w:tabs>
          <w:tab w:val="left" w:pos="4020"/>
        </w:tabs>
        <w:jc w:val="center"/>
        <w:rPr>
          <w:sz w:val="28"/>
          <w:szCs w:val="28"/>
        </w:rPr>
      </w:pPr>
    </w:p>
    <w:p w14:paraId="45C0CE2D" w14:textId="59036718" w:rsidR="000209E2" w:rsidRDefault="000209E2" w:rsidP="000209E2">
      <w:pPr>
        <w:tabs>
          <w:tab w:val="left" w:pos="4020"/>
        </w:tabs>
        <w:jc w:val="center"/>
        <w:rPr>
          <w:sz w:val="28"/>
          <w:szCs w:val="28"/>
        </w:rPr>
      </w:pPr>
      <w:r w:rsidRPr="000209E2">
        <w:rPr>
          <w:noProof/>
          <w:sz w:val="28"/>
          <w:szCs w:val="28"/>
        </w:rPr>
        <w:drawing>
          <wp:inline distT="0" distB="0" distL="0" distR="0" wp14:anchorId="03908934" wp14:editId="255BF378">
            <wp:extent cx="2143424" cy="56205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520A" w14:textId="20CF3210" w:rsidR="000209E2" w:rsidRDefault="000209E2" w:rsidP="000209E2">
      <w:pPr>
        <w:rPr>
          <w:sz w:val="28"/>
          <w:szCs w:val="28"/>
        </w:rPr>
      </w:pPr>
    </w:p>
    <w:p w14:paraId="1D0DD79E" w14:textId="3579CEDC" w:rsidR="000209E2" w:rsidRDefault="000209E2" w:rsidP="000209E2">
      <w:pPr>
        <w:tabs>
          <w:tab w:val="left" w:pos="4380"/>
        </w:tabs>
        <w:jc w:val="center"/>
        <w:rPr>
          <w:sz w:val="28"/>
          <w:szCs w:val="28"/>
        </w:rPr>
      </w:pPr>
      <w:r w:rsidRPr="000209E2">
        <w:rPr>
          <w:sz w:val="28"/>
          <w:szCs w:val="28"/>
        </w:rPr>
        <w:t>Рисунок 7 — Поле ввода для телефона (маска +375)</w:t>
      </w:r>
    </w:p>
    <w:p w14:paraId="71295F1D" w14:textId="7E9186C5" w:rsidR="000209E2" w:rsidRDefault="000209E2" w:rsidP="000209E2">
      <w:pPr>
        <w:tabs>
          <w:tab w:val="left" w:pos="4380"/>
        </w:tabs>
        <w:jc w:val="center"/>
        <w:rPr>
          <w:sz w:val="28"/>
          <w:szCs w:val="28"/>
        </w:rPr>
      </w:pPr>
    </w:p>
    <w:p w14:paraId="7C2E61FD" w14:textId="44D082E4" w:rsidR="000209E2" w:rsidRDefault="000209E2" w:rsidP="000209E2">
      <w:pPr>
        <w:tabs>
          <w:tab w:val="left" w:pos="4380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0209E2">
        <w:rPr>
          <w:b/>
          <w:bCs/>
          <w:sz w:val="28"/>
          <w:szCs w:val="28"/>
        </w:rPr>
        <w:t>2.1.8 Компоненты</w:t>
      </w:r>
    </w:p>
    <w:p w14:paraId="6BC26348" w14:textId="1BBC1B65" w:rsidR="000209E2" w:rsidRPr="000209E2" w:rsidRDefault="000209E2" w:rsidP="000209E2">
      <w:pPr>
        <w:tabs>
          <w:tab w:val="left" w:pos="4380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</w:p>
    <w:p w14:paraId="1A72258B" w14:textId="7BB9CA2E" w:rsidR="000209E2" w:rsidRDefault="000209E2" w:rsidP="009E722E">
      <w:pPr>
        <w:tabs>
          <w:tab w:val="left" w:pos="4380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09E2">
        <w:rPr>
          <w:sz w:val="28"/>
          <w:szCs w:val="28"/>
        </w:rPr>
        <w:t>В разрабатываемом интернет-ресурсе можно выделить блоки, представленные на рисунках 8–15.</w:t>
      </w:r>
    </w:p>
    <w:p w14:paraId="36052A8C" w14:textId="7D97C8CA" w:rsidR="009E722E" w:rsidRDefault="009E722E" w:rsidP="009E722E">
      <w:pPr>
        <w:tabs>
          <w:tab w:val="left" w:pos="4380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57F8400" wp14:editId="4A071891">
            <wp:simplePos x="0" y="0"/>
            <wp:positionH relativeFrom="column">
              <wp:posOffset>-226695</wp:posOffset>
            </wp:positionH>
            <wp:positionV relativeFrom="paragraph">
              <wp:posOffset>195580</wp:posOffset>
            </wp:positionV>
            <wp:extent cx="6425565" cy="427861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65" cy="427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2636C" w14:textId="2566ECCA" w:rsidR="009E722E" w:rsidRPr="000209E2" w:rsidRDefault="009E722E" w:rsidP="009E722E">
      <w:pPr>
        <w:tabs>
          <w:tab w:val="left" w:pos="4380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A1348BF" w14:textId="75E76110" w:rsidR="000209E2" w:rsidRDefault="000209E2" w:rsidP="000209E2">
      <w:pPr>
        <w:tabs>
          <w:tab w:val="left" w:pos="4380"/>
        </w:tabs>
        <w:spacing w:line="360" w:lineRule="exact"/>
        <w:ind w:firstLine="851"/>
        <w:jc w:val="both"/>
        <w:rPr>
          <w:sz w:val="28"/>
          <w:szCs w:val="28"/>
        </w:rPr>
      </w:pPr>
    </w:p>
    <w:p w14:paraId="0690C579" w14:textId="509AF3A3" w:rsidR="009E722E" w:rsidRDefault="009E722E" w:rsidP="009E722E">
      <w:pPr>
        <w:rPr>
          <w:sz w:val="28"/>
          <w:szCs w:val="28"/>
        </w:rPr>
      </w:pPr>
    </w:p>
    <w:p w14:paraId="2A2112DD" w14:textId="0DD26E31" w:rsidR="009E722E" w:rsidRDefault="009E722E" w:rsidP="009E722E">
      <w:pPr>
        <w:tabs>
          <w:tab w:val="left" w:pos="32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9E722E">
        <w:rPr>
          <w:sz w:val="28"/>
          <w:szCs w:val="28"/>
        </w:rPr>
        <w:t>Рисунок 8 — Хедер</w:t>
      </w:r>
    </w:p>
    <w:p w14:paraId="5CD9F968" w14:textId="1F786DF6" w:rsidR="009E722E" w:rsidRDefault="009E722E" w:rsidP="009E722E">
      <w:pPr>
        <w:tabs>
          <w:tab w:val="left" w:pos="3252"/>
        </w:tabs>
        <w:rPr>
          <w:sz w:val="28"/>
          <w:szCs w:val="28"/>
        </w:rPr>
      </w:pPr>
      <w:r w:rsidRPr="009E722E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D892FA7" wp14:editId="438202E6">
            <wp:simplePos x="0" y="0"/>
            <wp:positionH relativeFrom="column">
              <wp:posOffset>763905</wp:posOffset>
            </wp:positionH>
            <wp:positionV relativeFrom="paragraph">
              <wp:posOffset>128905</wp:posOffset>
            </wp:positionV>
            <wp:extent cx="4517390" cy="2429884"/>
            <wp:effectExtent l="0" t="0" r="0" b="889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429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88A1A" w14:textId="6A1F49D6" w:rsidR="009E722E" w:rsidRDefault="009E722E" w:rsidP="009E722E">
      <w:pPr>
        <w:tabs>
          <w:tab w:val="left" w:pos="3252"/>
        </w:tabs>
        <w:rPr>
          <w:sz w:val="28"/>
          <w:szCs w:val="28"/>
        </w:rPr>
      </w:pPr>
    </w:p>
    <w:p w14:paraId="4D607DEB" w14:textId="0A51EB07" w:rsidR="009E722E" w:rsidRPr="009E722E" w:rsidRDefault="009E722E" w:rsidP="009E722E">
      <w:pPr>
        <w:rPr>
          <w:sz w:val="28"/>
          <w:szCs w:val="28"/>
        </w:rPr>
      </w:pPr>
    </w:p>
    <w:p w14:paraId="03B2204C" w14:textId="638DB24A" w:rsidR="009E722E" w:rsidRPr="009E722E" w:rsidRDefault="009E722E" w:rsidP="009E722E">
      <w:pPr>
        <w:rPr>
          <w:sz w:val="28"/>
          <w:szCs w:val="28"/>
        </w:rPr>
      </w:pPr>
    </w:p>
    <w:p w14:paraId="4DFDA0F1" w14:textId="16141226" w:rsidR="009E722E" w:rsidRPr="009E722E" w:rsidRDefault="009E722E" w:rsidP="009E722E">
      <w:pPr>
        <w:rPr>
          <w:sz w:val="28"/>
          <w:szCs w:val="28"/>
        </w:rPr>
      </w:pPr>
    </w:p>
    <w:p w14:paraId="1B08F20E" w14:textId="413ACA0B" w:rsidR="009E722E" w:rsidRPr="009E722E" w:rsidRDefault="009E722E" w:rsidP="009E722E">
      <w:pPr>
        <w:rPr>
          <w:sz w:val="28"/>
          <w:szCs w:val="28"/>
        </w:rPr>
      </w:pPr>
    </w:p>
    <w:p w14:paraId="0765E25D" w14:textId="6AA9BF82" w:rsidR="009E722E" w:rsidRPr="009E722E" w:rsidRDefault="009E722E" w:rsidP="009E722E">
      <w:pPr>
        <w:rPr>
          <w:sz w:val="28"/>
          <w:szCs w:val="28"/>
        </w:rPr>
      </w:pPr>
    </w:p>
    <w:p w14:paraId="0D24C123" w14:textId="56120633" w:rsidR="009E722E" w:rsidRPr="009E722E" w:rsidRDefault="009E722E" w:rsidP="009E722E">
      <w:pPr>
        <w:rPr>
          <w:sz w:val="28"/>
          <w:szCs w:val="28"/>
        </w:rPr>
      </w:pPr>
    </w:p>
    <w:p w14:paraId="0C84ABFF" w14:textId="58C70477" w:rsidR="009E722E" w:rsidRPr="009E722E" w:rsidRDefault="009E722E" w:rsidP="009E722E">
      <w:pPr>
        <w:rPr>
          <w:sz w:val="28"/>
          <w:szCs w:val="28"/>
        </w:rPr>
      </w:pPr>
    </w:p>
    <w:p w14:paraId="66033739" w14:textId="246A786D" w:rsidR="009E722E" w:rsidRPr="009E722E" w:rsidRDefault="009E722E" w:rsidP="009E722E">
      <w:pPr>
        <w:rPr>
          <w:sz w:val="28"/>
          <w:szCs w:val="28"/>
        </w:rPr>
      </w:pPr>
    </w:p>
    <w:p w14:paraId="239AA499" w14:textId="7EA9417E" w:rsidR="009E722E" w:rsidRPr="009E722E" w:rsidRDefault="009E722E" w:rsidP="009E722E">
      <w:pPr>
        <w:rPr>
          <w:sz w:val="28"/>
          <w:szCs w:val="28"/>
        </w:rPr>
      </w:pPr>
    </w:p>
    <w:p w14:paraId="3E427CA7" w14:textId="17B4F281" w:rsidR="009E722E" w:rsidRPr="009E722E" w:rsidRDefault="009E722E" w:rsidP="009E722E">
      <w:pPr>
        <w:rPr>
          <w:sz w:val="28"/>
          <w:szCs w:val="28"/>
        </w:rPr>
      </w:pPr>
    </w:p>
    <w:p w14:paraId="13C7FE8E" w14:textId="347A7A5D" w:rsidR="009E722E" w:rsidRDefault="009E722E" w:rsidP="009E722E">
      <w:pPr>
        <w:tabs>
          <w:tab w:val="left" w:pos="313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B50059" w14:textId="4EB3BC83" w:rsidR="009E722E" w:rsidRDefault="009E722E" w:rsidP="009E722E">
      <w:pPr>
        <w:tabs>
          <w:tab w:val="left" w:pos="3132"/>
        </w:tabs>
        <w:jc w:val="center"/>
        <w:rPr>
          <w:sz w:val="28"/>
          <w:szCs w:val="28"/>
        </w:rPr>
      </w:pPr>
      <w:r w:rsidRPr="009E722E">
        <w:rPr>
          <w:sz w:val="28"/>
          <w:szCs w:val="28"/>
        </w:rPr>
        <w:t>Рисунок 9 — Навигационная панель и выпадающее меню</w:t>
      </w:r>
    </w:p>
    <w:p w14:paraId="6053BCF0" w14:textId="03DEEE32" w:rsidR="00037528" w:rsidRPr="00973691" w:rsidRDefault="00037528" w:rsidP="009E722E">
      <w:pPr>
        <w:tabs>
          <w:tab w:val="left" w:pos="3132"/>
        </w:tabs>
        <w:jc w:val="center"/>
        <w:rPr>
          <w:sz w:val="28"/>
          <w:szCs w:val="28"/>
        </w:rPr>
      </w:pPr>
      <w:r w:rsidRPr="00037528"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03D5244D" wp14:editId="691C75C5">
            <wp:simplePos x="0" y="0"/>
            <wp:positionH relativeFrom="column">
              <wp:posOffset>238125</wp:posOffset>
            </wp:positionH>
            <wp:positionV relativeFrom="paragraph">
              <wp:posOffset>-321945</wp:posOffset>
            </wp:positionV>
            <wp:extent cx="5652770" cy="3886635"/>
            <wp:effectExtent l="0" t="0" r="508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8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4AFA9" w14:textId="713FA589" w:rsidR="00037528" w:rsidRPr="00973691" w:rsidRDefault="00037528" w:rsidP="00037528">
      <w:pPr>
        <w:rPr>
          <w:sz w:val="28"/>
          <w:szCs w:val="28"/>
        </w:rPr>
      </w:pPr>
    </w:p>
    <w:p w14:paraId="0FDD8ED3" w14:textId="6923DA56" w:rsidR="00037528" w:rsidRPr="00973691" w:rsidRDefault="00037528" w:rsidP="00037528">
      <w:pPr>
        <w:rPr>
          <w:sz w:val="28"/>
          <w:szCs w:val="28"/>
        </w:rPr>
      </w:pPr>
    </w:p>
    <w:p w14:paraId="097AD0A2" w14:textId="1B9A7C4C" w:rsidR="00037528" w:rsidRPr="00973691" w:rsidRDefault="00037528" w:rsidP="00037528">
      <w:pPr>
        <w:rPr>
          <w:sz w:val="28"/>
          <w:szCs w:val="28"/>
        </w:rPr>
      </w:pPr>
    </w:p>
    <w:p w14:paraId="44B8069F" w14:textId="5D96F1C9" w:rsidR="00037528" w:rsidRPr="00973691" w:rsidRDefault="00037528" w:rsidP="00037528">
      <w:pPr>
        <w:rPr>
          <w:sz w:val="28"/>
          <w:szCs w:val="28"/>
        </w:rPr>
      </w:pPr>
    </w:p>
    <w:p w14:paraId="36A1B701" w14:textId="4D8339CF" w:rsidR="00037528" w:rsidRPr="00973691" w:rsidRDefault="00037528" w:rsidP="00037528">
      <w:pPr>
        <w:rPr>
          <w:sz w:val="28"/>
          <w:szCs w:val="28"/>
        </w:rPr>
      </w:pPr>
    </w:p>
    <w:p w14:paraId="2B5D940B" w14:textId="4792C0E4" w:rsidR="00037528" w:rsidRPr="00973691" w:rsidRDefault="00037528" w:rsidP="00037528">
      <w:pPr>
        <w:rPr>
          <w:sz w:val="28"/>
          <w:szCs w:val="28"/>
        </w:rPr>
      </w:pPr>
    </w:p>
    <w:p w14:paraId="22CF1406" w14:textId="24A591AC" w:rsidR="00037528" w:rsidRPr="00973691" w:rsidRDefault="00037528" w:rsidP="00037528">
      <w:pPr>
        <w:rPr>
          <w:sz w:val="28"/>
          <w:szCs w:val="28"/>
        </w:rPr>
      </w:pPr>
    </w:p>
    <w:p w14:paraId="17A2B6A3" w14:textId="1CBD8EBA" w:rsidR="00037528" w:rsidRPr="00973691" w:rsidRDefault="00037528" w:rsidP="00037528">
      <w:pPr>
        <w:rPr>
          <w:sz w:val="28"/>
          <w:szCs w:val="28"/>
        </w:rPr>
      </w:pPr>
    </w:p>
    <w:p w14:paraId="726EEA63" w14:textId="71E20F5E" w:rsidR="00037528" w:rsidRPr="00973691" w:rsidRDefault="00037528" w:rsidP="00037528">
      <w:pPr>
        <w:rPr>
          <w:sz w:val="28"/>
          <w:szCs w:val="28"/>
        </w:rPr>
      </w:pPr>
    </w:p>
    <w:p w14:paraId="63C6A9AA" w14:textId="4192C6C9" w:rsidR="00037528" w:rsidRPr="00973691" w:rsidRDefault="00037528" w:rsidP="00037528">
      <w:pPr>
        <w:rPr>
          <w:sz w:val="28"/>
          <w:szCs w:val="28"/>
        </w:rPr>
      </w:pPr>
    </w:p>
    <w:p w14:paraId="44BC4DBE" w14:textId="0856C7D7" w:rsidR="00037528" w:rsidRPr="00973691" w:rsidRDefault="00037528" w:rsidP="00037528">
      <w:pPr>
        <w:rPr>
          <w:sz w:val="28"/>
          <w:szCs w:val="28"/>
        </w:rPr>
      </w:pPr>
    </w:p>
    <w:p w14:paraId="0836EFAE" w14:textId="4D272F63" w:rsidR="00037528" w:rsidRPr="00973691" w:rsidRDefault="00037528" w:rsidP="00037528">
      <w:pPr>
        <w:rPr>
          <w:sz w:val="28"/>
          <w:szCs w:val="28"/>
        </w:rPr>
      </w:pPr>
    </w:p>
    <w:p w14:paraId="0D2A1B9F" w14:textId="45037811" w:rsidR="00037528" w:rsidRPr="00973691" w:rsidRDefault="00037528" w:rsidP="00037528">
      <w:pPr>
        <w:rPr>
          <w:sz w:val="28"/>
          <w:szCs w:val="28"/>
        </w:rPr>
      </w:pPr>
    </w:p>
    <w:p w14:paraId="73915D45" w14:textId="65759E0A" w:rsidR="00037528" w:rsidRPr="00973691" w:rsidRDefault="00037528" w:rsidP="00037528">
      <w:pPr>
        <w:rPr>
          <w:sz w:val="28"/>
          <w:szCs w:val="28"/>
        </w:rPr>
      </w:pPr>
    </w:p>
    <w:p w14:paraId="5A4CB3FD" w14:textId="4BA1D790" w:rsidR="00037528" w:rsidRPr="00973691" w:rsidRDefault="00037528" w:rsidP="00037528">
      <w:pPr>
        <w:rPr>
          <w:sz w:val="28"/>
          <w:szCs w:val="28"/>
        </w:rPr>
      </w:pPr>
    </w:p>
    <w:p w14:paraId="1AD7834F" w14:textId="4FEB6829" w:rsidR="00037528" w:rsidRPr="00973691" w:rsidRDefault="00037528" w:rsidP="00037528">
      <w:pPr>
        <w:rPr>
          <w:sz w:val="28"/>
          <w:szCs w:val="28"/>
        </w:rPr>
      </w:pPr>
    </w:p>
    <w:p w14:paraId="1DD859C2" w14:textId="553E9EC6" w:rsidR="00037528" w:rsidRPr="00973691" w:rsidRDefault="00037528" w:rsidP="00037528">
      <w:pPr>
        <w:tabs>
          <w:tab w:val="left" w:pos="2988"/>
        </w:tabs>
        <w:rPr>
          <w:sz w:val="28"/>
          <w:szCs w:val="28"/>
        </w:rPr>
      </w:pPr>
    </w:p>
    <w:p w14:paraId="5CE92DB3" w14:textId="702536D5" w:rsidR="00037528" w:rsidRDefault="00037528" w:rsidP="00037528">
      <w:pPr>
        <w:tabs>
          <w:tab w:val="left" w:pos="2988"/>
        </w:tabs>
        <w:jc w:val="center"/>
        <w:rPr>
          <w:sz w:val="28"/>
          <w:szCs w:val="28"/>
        </w:rPr>
      </w:pPr>
      <w:r w:rsidRPr="00037528">
        <w:rPr>
          <w:sz w:val="28"/>
          <w:szCs w:val="28"/>
        </w:rPr>
        <w:t>Рисунок 10 — Блок «Зоны» (</w:t>
      </w:r>
      <w:proofErr w:type="spellStart"/>
      <w:r w:rsidRPr="00037528">
        <w:rPr>
          <w:sz w:val="28"/>
          <w:szCs w:val="28"/>
        </w:rPr>
        <w:t>табы</w:t>
      </w:r>
      <w:proofErr w:type="spellEnd"/>
      <w:r w:rsidRPr="00037528">
        <w:rPr>
          <w:sz w:val="28"/>
          <w:szCs w:val="28"/>
        </w:rPr>
        <w:t>)</w:t>
      </w:r>
    </w:p>
    <w:p w14:paraId="07E2ED88" w14:textId="57E13B7B" w:rsidR="00037528" w:rsidRDefault="00037528" w:rsidP="00037528">
      <w:pPr>
        <w:tabs>
          <w:tab w:val="left" w:pos="2988"/>
        </w:tabs>
        <w:jc w:val="center"/>
        <w:rPr>
          <w:sz w:val="28"/>
          <w:szCs w:val="28"/>
        </w:rPr>
      </w:pPr>
      <w:r w:rsidRPr="00037528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7C8D244" wp14:editId="674F6474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5897880" cy="2777746"/>
            <wp:effectExtent l="0" t="0" r="7620" b="381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547" cy="2779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1209F" w14:textId="2E48F6F0" w:rsidR="00037528" w:rsidRDefault="00037528" w:rsidP="00037528">
      <w:pPr>
        <w:tabs>
          <w:tab w:val="left" w:pos="2988"/>
        </w:tabs>
        <w:jc w:val="center"/>
        <w:rPr>
          <w:sz w:val="28"/>
          <w:szCs w:val="28"/>
        </w:rPr>
      </w:pPr>
    </w:p>
    <w:p w14:paraId="0365838C" w14:textId="078B3E86" w:rsidR="00037528" w:rsidRPr="00037528" w:rsidRDefault="00037528" w:rsidP="00037528">
      <w:pPr>
        <w:rPr>
          <w:sz w:val="28"/>
          <w:szCs w:val="28"/>
        </w:rPr>
      </w:pPr>
    </w:p>
    <w:p w14:paraId="50BFB877" w14:textId="66148006" w:rsidR="00037528" w:rsidRPr="00037528" w:rsidRDefault="00037528" w:rsidP="00037528">
      <w:pPr>
        <w:rPr>
          <w:sz w:val="28"/>
          <w:szCs w:val="28"/>
        </w:rPr>
      </w:pPr>
    </w:p>
    <w:p w14:paraId="3B805B5E" w14:textId="463E0249" w:rsidR="00037528" w:rsidRPr="00037528" w:rsidRDefault="00037528" w:rsidP="00037528">
      <w:pPr>
        <w:rPr>
          <w:sz w:val="28"/>
          <w:szCs w:val="28"/>
        </w:rPr>
      </w:pPr>
    </w:p>
    <w:p w14:paraId="53EA7BE4" w14:textId="659FBDB5" w:rsidR="00037528" w:rsidRPr="00037528" w:rsidRDefault="00037528" w:rsidP="00037528">
      <w:pPr>
        <w:rPr>
          <w:sz w:val="28"/>
          <w:szCs w:val="28"/>
        </w:rPr>
      </w:pPr>
    </w:p>
    <w:p w14:paraId="3C3DA777" w14:textId="3D086110" w:rsidR="00037528" w:rsidRPr="00037528" w:rsidRDefault="00037528" w:rsidP="00037528">
      <w:pPr>
        <w:rPr>
          <w:sz w:val="28"/>
          <w:szCs w:val="28"/>
        </w:rPr>
      </w:pPr>
    </w:p>
    <w:p w14:paraId="6A8C511C" w14:textId="241085C0" w:rsidR="00037528" w:rsidRPr="00037528" w:rsidRDefault="00037528" w:rsidP="00037528">
      <w:pPr>
        <w:rPr>
          <w:sz w:val="28"/>
          <w:szCs w:val="28"/>
        </w:rPr>
      </w:pPr>
    </w:p>
    <w:p w14:paraId="28E7E3C7" w14:textId="631A18A4" w:rsidR="00037528" w:rsidRPr="00037528" w:rsidRDefault="00037528" w:rsidP="00037528">
      <w:pPr>
        <w:rPr>
          <w:sz w:val="28"/>
          <w:szCs w:val="28"/>
        </w:rPr>
      </w:pPr>
    </w:p>
    <w:p w14:paraId="7B303320" w14:textId="032653E1" w:rsidR="00037528" w:rsidRPr="00037528" w:rsidRDefault="00037528" w:rsidP="00037528">
      <w:pPr>
        <w:rPr>
          <w:sz w:val="28"/>
          <w:szCs w:val="28"/>
        </w:rPr>
      </w:pPr>
    </w:p>
    <w:p w14:paraId="706C9EF3" w14:textId="121AC3AC" w:rsidR="00037528" w:rsidRPr="00037528" w:rsidRDefault="00037528" w:rsidP="00037528">
      <w:pPr>
        <w:rPr>
          <w:sz w:val="28"/>
          <w:szCs w:val="28"/>
        </w:rPr>
      </w:pPr>
    </w:p>
    <w:p w14:paraId="27D15D8D" w14:textId="2A99DFD1" w:rsidR="00037528" w:rsidRPr="00037528" w:rsidRDefault="00037528" w:rsidP="00037528">
      <w:pPr>
        <w:rPr>
          <w:sz w:val="28"/>
          <w:szCs w:val="28"/>
        </w:rPr>
      </w:pPr>
    </w:p>
    <w:p w14:paraId="35B239A8" w14:textId="115AA279" w:rsidR="00037528" w:rsidRPr="00037528" w:rsidRDefault="00037528" w:rsidP="00037528">
      <w:pPr>
        <w:rPr>
          <w:sz w:val="28"/>
          <w:szCs w:val="28"/>
        </w:rPr>
      </w:pPr>
    </w:p>
    <w:p w14:paraId="5D17B786" w14:textId="058ED128" w:rsidR="00037528" w:rsidRPr="00037528" w:rsidRDefault="00037528" w:rsidP="00037528">
      <w:pPr>
        <w:rPr>
          <w:sz w:val="28"/>
          <w:szCs w:val="28"/>
        </w:rPr>
      </w:pPr>
    </w:p>
    <w:p w14:paraId="7E77EA37" w14:textId="596136BE" w:rsidR="00037528" w:rsidRDefault="00037528" w:rsidP="00037528">
      <w:pPr>
        <w:rPr>
          <w:sz w:val="28"/>
          <w:szCs w:val="28"/>
        </w:rPr>
      </w:pPr>
    </w:p>
    <w:p w14:paraId="017DED1F" w14:textId="67CE31B7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  <w:r w:rsidRPr="00037528">
        <w:rPr>
          <w:sz w:val="28"/>
          <w:szCs w:val="28"/>
        </w:rPr>
        <w:t>Рисунок 11 — Блок «Галерея» (карусель)</w:t>
      </w:r>
    </w:p>
    <w:p w14:paraId="6C56229A" w14:textId="762AA158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5C7CA2FB" w14:textId="34855452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7A009F28" w14:textId="04E6CBC7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252449B7" w14:textId="7C2CC2B3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5C364955" w14:textId="29A828E8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33361CC1" w14:textId="3DF9F51A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393CA9E2" w14:textId="674E08DC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37B6BDE2" w14:textId="789F5865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</w:p>
    <w:p w14:paraId="140F1DF8" w14:textId="3BAE87FD" w:rsidR="00037528" w:rsidRDefault="00037528" w:rsidP="00037528">
      <w:pPr>
        <w:tabs>
          <w:tab w:val="left" w:pos="3444"/>
        </w:tabs>
        <w:jc w:val="center"/>
        <w:rPr>
          <w:sz w:val="28"/>
          <w:szCs w:val="28"/>
        </w:rPr>
      </w:pPr>
      <w:r w:rsidRPr="00037528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049FA631" wp14:editId="725F6304">
            <wp:simplePos x="0" y="0"/>
            <wp:positionH relativeFrom="column">
              <wp:posOffset>626745</wp:posOffset>
            </wp:positionH>
            <wp:positionV relativeFrom="paragraph">
              <wp:posOffset>-347980</wp:posOffset>
            </wp:positionV>
            <wp:extent cx="4638675" cy="3446145"/>
            <wp:effectExtent l="0" t="0" r="9525" b="190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86654" w14:textId="136A058F" w:rsidR="00037528" w:rsidRPr="00037528" w:rsidRDefault="00037528" w:rsidP="00037528">
      <w:pPr>
        <w:rPr>
          <w:sz w:val="28"/>
          <w:szCs w:val="28"/>
        </w:rPr>
      </w:pPr>
    </w:p>
    <w:p w14:paraId="656401DC" w14:textId="48A836A1" w:rsidR="00037528" w:rsidRPr="00037528" w:rsidRDefault="00037528" w:rsidP="00037528">
      <w:pPr>
        <w:rPr>
          <w:sz w:val="28"/>
          <w:szCs w:val="28"/>
        </w:rPr>
      </w:pPr>
    </w:p>
    <w:p w14:paraId="784492EE" w14:textId="79C5A97F" w:rsidR="00037528" w:rsidRPr="00037528" w:rsidRDefault="00037528" w:rsidP="00037528">
      <w:pPr>
        <w:rPr>
          <w:sz w:val="28"/>
          <w:szCs w:val="28"/>
        </w:rPr>
      </w:pPr>
    </w:p>
    <w:p w14:paraId="2F0462DA" w14:textId="56510675" w:rsidR="00037528" w:rsidRPr="00037528" w:rsidRDefault="00037528" w:rsidP="00037528">
      <w:pPr>
        <w:rPr>
          <w:sz w:val="28"/>
          <w:szCs w:val="28"/>
        </w:rPr>
      </w:pPr>
    </w:p>
    <w:p w14:paraId="7D71985B" w14:textId="4EAEC1B3" w:rsidR="00037528" w:rsidRPr="00037528" w:rsidRDefault="00037528" w:rsidP="00037528">
      <w:pPr>
        <w:rPr>
          <w:sz w:val="28"/>
          <w:szCs w:val="28"/>
        </w:rPr>
      </w:pPr>
    </w:p>
    <w:p w14:paraId="2CA61C58" w14:textId="752FB58B" w:rsidR="00037528" w:rsidRPr="00037528" w:rsidRDefault="00037528" w:rsidP="00037528">
      <w:pPr>
        <w:rPr>
          <w:sz w:val="28"/>
          <w:szCs w:val="28"/>
        </w:rPr>
      </w:pPr>
    </w:p>
    <w:p w14:paraId="659EFCEA" w14:textId="72B3F559" w:rsidR="00037528" w:rsidRPr="00037528" w:rsidRDefault="00037528" w:rsidP="00037528">
      <w:pPr>
        <w:rPr>
          <w:sz w:val="28"/>
          <w:szCs w:val="28"/>
        </w:rPr>
      </w:pPr>
    </w:p>
    <w:p w14:paraId="4739A89B" w14:textId="23C14B04" w:rsidR="00037528" w:rsidRPr="00037528" w:rsidRDefault="00037528" w:rsidP="00037528">
      <w:pPr>
        <w:rPr>
          <w:sz w:val="28"/>
          <w:szCs w:val="28"/>
        </w:rPr>
      </w:pPr>
    </w:p>
    <w:p w14:paraId="280DE87F" w14:textId="5B08E5D3" w:rsidR="00037528" w:rsidRPr="00037528" w:rsidRDefault="00037528" w:rsidP="00037528">
      <w:pPr>
        <w:rPr>
          <w:sz w:val="28"/>
          <w:szCs w:val="28"/>
        </w:rPr>
      </w:pPr>
    </w:p>
    <w:p w14:paraId="7BB4634A" w14:textId="1378DD13" w:rsidR="00037528" w:rsidRPr="00037528" w:rsidRDefault="00037528" w:rsidP="00037528">
      <w:pPr>
        <w:rPr>
          <w:sz w:val="28"/>
          <w:szCs w:val="28"/>
        </w:rPr>
      </w:pPr>
    </w:p>
    <w:p w14:paraId="2F160935" w14:textId="6C72F28E" w:rsidR="00037528" w:rsidRPr="00037528" w:rsidRDefault="00037528" w:rsidP="00037528">
      <w:pPr>
        <w:rPr>
          <w:sz w:val="28"/>
          <w:szCs w:val="28"/>
        </w:rPr>
      </w:pPr>
    </w:p>
    <w:p w14:paraId="7BB51A42" w14:textId="31429EBD" w:rsidR="00037528" w:rsidRPr="00037528" w:rsidRDefault="00037528" w:rsidP="00037528">
      <w:pPr>
        <w:rPr>
          <w:sz w:val="28"/>
          <w:szCs w:val="28"/>
        </w:rPr>
      </w:pPr>
    </w:p>
    <w:p w14:paraId="12F37C38" w14:textId="3F38DBCA" w:rsidR="00037528" w:rsidRPr="00037528" w:rsidRDefault="00037528" w:rsidP="00037528">
      <w:pPr>
        <w:rPr>
          <w:sz w:val="28"/>
          <w:szCs w:val="28"/>
        </w:rPr>
      </w:pPr>
    </w:p>
    <w:p w14:paraId="3E845818" w14:textId="27B7DABA" w:rsidR="00037528" w:rsidRPr="00037528" w:rsidRDefault="00037528" w:rsidP="00037528">
      <w:pPr>
        <w:rPr>
          <w:sz w:val="28"/>
          <w:szCs w:val="28"/>
        </w:rPr>
      </w:pPr>
    </w:p>
    <w:p w14:paraId="5427FEC6" w14:textId="201FA573" w:rsidR="00037528" w:rsidRDefault="00037528" w:rsidP="00037528">
      <w:pPr>
        <w:rPr>
          <w:sz w:val="28"/>
          <w:szCs w:val="28"/>
        </w:rPr>
      </w:pPr>
    </w:p>
    <w:p w14:paraId="68DEECDA" w14:textId="18FCB682" w:rsidR="00037528" w:rsidRDefault="00037528" w:rsidP="00037528">
      <w:pPr>
        <w:tabs>
          <w:tab w:val="left" w:pos="3252"/>
        </w:tabs>
        <w:jc w:val="center"/>
        <w:rPr>
          <w:sz w:val="28"/>
          <w:szCs w:val="28"/>
        </w:rPr>
      </w:pPr>
      <w:r w:rsidRPr="00037528">
        <w:rPr>
          <w:sz w:val="28"/>
          <w:szCs w:val="28"/>
        </w:rPr>
        <w:t>Рисунок 12 — Блок «Бронирование» (форма)</w:t>
      </w:r>
    </w:p>
    <w:p w14:paraId="39D18AF6" w14:textId="001454BF" w:rsidR="00037528" w:rsidRDefault="00037528" w:rsidP="00037528">
      <w:pPr>
        <w:rPr>
          <w:sz w:val="28"/>
          <w:szCs w:val="28"/>
        </w:rPr>
      </w:pPr>
    </w:p>
    <w:p w14:paraId="68431FA0" w14:textId="28BD1BEB" w:rsidR="00037528" w:rsidRDefault="00037528" w:rsidP="00037528">
      <w:pPr>
        <w:tabs>
          <w:tab w:val="left" w:pos="4356"/>
        </w:tabs>
        <w:rPr>
          <w:sz w:val="28"/>
          <w:szCs w:val="28"/>
        </w:rPr>
      </w:pPr>
      <w:r w:rsidRPr="00037528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902D04B" wp14:editId="5B3577E7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5821680" cy="2135989"/>
            <wp:effectExtent l="0" t="0" r="762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135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35F10CBD" w14:textId="41E47807" w:rsidR="00037528" w:rsidRPr="00037528" w:rsidRDefault="00037528" w:rsidP="00037528">
      <w:pPr>
        <w:rPr>
          <w:sz w:val="28"/>
          <w:szCs w:val="28"/>
        </w:rPr>
      </w:pPr>
    </w:p>
    <w:p w14:paraId="5A791FA3" w14:textId="4CFA74EE" w:rsidR="00037528" w:rsidRPr="00037528" w:rsidRDefault="00037528" w:rsidP="00037528">
      <w:pPr>
        <w:rPr>
          <w:sz w:val="28"/>
          <w:szCs w:val="28"/>
        </w:rPr>
      </w:pPr>
    </w:p>
    <w:p w14:paraId="158A937C" w14:textId="413AA1E2" w:rsidR="00037528" w:rsidRPr="00037528" w:rsidRDefault="00037528" w:rsidP="00037528">
      <w:pPr>
        <w:rPr>
          <w:sz w:val="28"/>
          <w:szCs w:val="28"/>
        </w:rPr>
      </w:pPr>
    </w:p>
    <w:p w14:paraId="02D55313" w14:textId="69E2D114" w:rsidR="00037528" w:rsidRPr="00037528" w:rsidRDefault="00037528" w:rsidP="00037528">
      <w:pPr>
        <w:rPr>
          <w:sz w:val="28"/>
          <w:szCs w:val="28"/>
        </w:rPr>
      </w:pPr>
    </w:p>
    <w:p w14:paraId="6468239C" w14:textId="4B0DE465" w:rsidR="00037528" w:rsidRPr="00037528" w:rsidRDefault="00037528" w:rsidP="00037528">
      <w:pPr>
        <w:rPr>
          <w:sz w:val="28"/>
          <w:szCs w:val="28"/>
        </w:rPr>
      </w:pPr>
    </w:p>
    <w:p w14:paraId="2E7149E4" w14:textId="01423B86" w:rsidR="00037528" w:rsidRPr="00037528" w:rsidRDefault="00037528" w:rsidP="00037528">
      <w:pPr>
        <w:rPr>
          <w:sz w:val="28"/>
          <w:szCs w:val="28"/>
        </w:rPr>
      </w:pPr>
    </w:p>
    <w:p w14:paraId="033D7E3E" w14:textId="18500B6D" w:rsidR="00037528" w:rsidRPr="00037528" w:rsidRDefault="00037528" w:rsidP="00037528">
      <w:pPr>
        <w:rPr>
          <w:sz w:val="28"/>
          <w:szCs w:val="28"/>
        </w:rPr>
      </w:pPr>
    </w:p>
    <w:p w14:paraId="279EF61A" w14:textId="3D792DA4" w:rsidR="00037528" w:rsidRPr="00037528" w:rsidRDefault="00037528" w:rsidP="00037528">
      <w:pPr>
        <w:rPr>
          <w:sz w:val="28"/>
          <w:szCs w:val="28"/>
        </w:rPr>
      </w:pPr>
    </w:p>
    <w:p w14:paraId="6987BE25" w14:textId="0E481DC3" w:rsidR="00037528" w:rsidRPr="00037528" w:rsidRDefault="00037528" w:rsidP="00037528">
      <w:pPr>
        <w:rPr>
          <w:sz w:val="28"/>
          <w:szCs w:val="28"/>
        </w:rPr>
      </w:pPr>
    </w:p>
    <w:p w14:paraId="026A6624" w14:textId="770BC076" w:rsidR="00037528" w:rsidRPr="00037528" w:rsidRDefault="00037528" w:rsidP="00037528">
      <w:pPr>
        <w:rPr>
          <w:sz w:val="28"/>
          <w:szCs w:val="28"/>
        </w:rPr>
      </w:pPr>
    </w:p>
    <w:p w14:paraId="2BF7B474" w14:textId="182FF876" w:rsidR="00037528" w:rsidRDefault="00037528" w:rsidP="00037528">
      <w:pPr>
        <w:rPr>
          <w:sz w:val="28"/>
          <w:szCs w:val="28"/>
        </w:rPr>
      </w:pPr>
    </w:p>
    <w:p w14:paraId="20B26FFE" w14:textId="09357144" w:rsidR="00037528" w:rsidRPr="00037528" w:rsidRDefault="00037528" w:rsidP="00037528">
      <w:pPr>
        <w:tabs>
          <w:tab w:val="left" w:pos="2976"/>
        </w:tabs>
        <w:jc w:val="center"/>
        <w:rPr>
          <w:sz w:val="28"/>
          <w:szCs w:val="28"/>
        </w:rPr>
      </w:pPr>
      <w:r w:rsidRPr="00037528">
        <w:rPr>
          <w:sz w:val="28"/>
          <w:szCs w:val="28"/>
        </w:rPr>
        <w:t>Рисунок 13 — Блок «Акции» (сетка карточек)</w:t>
      </w:r>
    </w:p>
    <w:p w14:paraId="4FA46880" w14:textId="54212018" w:rsidR="00037528" w:rsidRDefault="00B241EE" w:rsidP="00037528">
      <w:pPr>
        <w:tabs>
          <w:tab w:val="left" w:pos="2976"/>
        </w:tabs>
        <w:jc w:val="center"/>
        <w:rPr>
          <w:sz w:val="28"/>
          <w:szCs w:val="28"/>
        </w:rPr>
      </w:pPr>
      <w:r w:rsidRPr="00037528">
        <w:rPr>
          <w:noProof/>
          <w:sz w:val="28"/>
          <w:szCs w:val="28"/>
          <w:lang w:val="en-US"/>
        </w:rPr>
        <w:drawing>
          <wp:anchor distT="0" distB="0" distL="114300" distR="114300" simplePos="0" relativeHeight="251668480" behindDoc="1" locked="0" layoutInCell="1" allowOverlap="1" wp14:anchorId="7D27FCF1" wp14:editId="07B071F1">
            <wp:simplePos x="0" y="0"/>
            <wp:positionH relativeFrom="column">
              <wp:posOffset>588645</wp:posOffset>
            </wp:positionH>
            <wp:positionV relativeFrom="paragraph">
              <wp:posOffset>161925</wp:posOffset>
            </wp:positionV>
            <wp:extent cx="2361205" cy="1355261"/>
            <wp:effectExtent l="0" t="0" r="127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205" cy="1355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528" w:rsidRPr="00037528">
        <w:rPr>
          <w:noProof/>
          <w:sz w:val="28"/>
          <w:szCs w:val="28"/>
          <w:lang w:val="en-US"/>
        </w:rPr>
        <w:drawing>
          <wp:anchor distT="0" distB="0" distL="114300" distR="114300" simplePos="0" relativeHeight="251669504" behindDoc="1" locked="0" layoutInCell="1" allowOverlap="1" wp14:anchorId="356447F7" wp14:editId="199E94E6">
            <wp:simplePos x="0" y="0"/>
            <wp:positionH relativeFrom="column">
              <wp:posOffset>2935605</wp:posOffset>
            </wp:positionH>
            <wp:positionV relativeFrom="paragraph">
              <wp:posOffset>132080</wp:posOffset>
            </wp:positionV>
            <wp:extent cx="2312344" cy="1446144"/>
            <wp:effectExtent l="0" t="0" r="0" b="1905"/>
            <wp:wrapNone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344" cy="1446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528" w:rsidRPr="00037528">
        <w:rPr>
          <w:sz w:val="28"/>
          <w:szCs w:val="28"/>
        </w:rPr>
        <w:t xml:space="preserve"> </w:t>
      </w:r>
    </w:p>
    <w:p w14:paraId="15D90C44" w14:textId="42B8547C" w:rsidR="00B241EE" w:rsidRPr="00B241EE" w:rsidRDefault="00B241EE" w:rsidP="00B241EE">
      <w:pPr>
        <w:rPr>
          <w:sz w:val="28"/>
          <w:szCs w:val="28"/>
        </w:rPr>
      </w:pPr>
    </w:p>
    <w:p w14:paraId="348DF356" w14:textId="44BCFF5C" w:rsidR="00B241EE" w:rsidRPr="00B241EE" w:rsidRDefault="00B241EE" w:rsidP="00B241EE">
      <w:pPr>
        <w:rPr>
          <w:sz w:val="28"/>
          <w:szCs w:val="28"/>
        </w:rPr>
      </w:pPr>
    </w:p>
    <w:p w14:paraId="219D5373" w14:textId="2B973340" w:rsidR="00B241EE" w:rsidRPr="00B241EE" w:rsidRDefault="00B241EE" w:rsidP="00B241EE">
      <w:pPr>
        <w:rPr>
          <w:sz w:val="28"/>
          <w:szCs w:val="28"/>
        </w:rPr>
      </w:pPr>
    </w:p>
    <w:p w14:paraId="6295FB3C" w14:textId="2ED41699" w:rsidR="00B241EE" w:rsidRPr="00B241EE" w:rsidRDefault="00B241EE" w:rsidP="00B241EE">
      <w:pPr>
        <w:rPr>
          <w:sz w:val="28"/>
          <w:szCs w:val="28"/>
        </w:rPr>
      </w:pPr>
    </w:p>
    <w:p w14:paraId="1973B158" w14:textId="06673492" w:rsidR="00B241EE" w:rsidRPr="00B241EE" w:rsidRDefault="00B241EE" w:rsidP="00B241EE">
      <w:pPr>
        <w:rPr>
          <w:sz w:val="28"/>
          <w:szCs w:val="28"/>
        </w:rPr>
      </w:pPr>
    </w:p>
    <w:p w14:paraId="40586FF9" w14:textId="1BCC805F" w:rsidR="00B241EE" w:rsidRPr="00B241EE" w:rsidRDefault="00B241EE" w:rsidP="00B241EE">
      <w:pPr>
        <w:rPr>
          <w:sz w:val="28"/>
          <w:szCs w:val="28"/>
        </w:rPr>
      </w:pPr>
    </w:p>
    <w:p w14:paraId="0F6578FB" w14:textId="42DEFF10" w:rsidR="00B241EE" w:rsidRPr="00B241EE" w:rsidRDefault="00B241EE" w:rsidP="00B241EE">
      <w:pPr>
        <w:rPr>
          <w:sz w:val="28"/>
          <w:szCs w:val="28"/>
        </w:rPr>
      </w:pPr>
    </w:p>
    <w:p w14:paraId="7FEBE665" w14:textId="17F2ABE0" w:rsidR="00B241EE" w:rsidRDefault="00B241EE" w:rsidP="00B241EE">
      <w:pPr>
        <w:rPr>
          <w:sz w:val="28"/>
          <w:szCs w:val="28"/>
        </w:rPr>
      </w:pPr>
    </w:p>
    <w:p w14:paraId="53B87B87" w14:textId="16AA2292" w:rsidR="00B241EE" w:rsidRDefault="00B241EE" w:rsidP="00B241EE">
      <w:pPr>
        <w:tabs>
          <w:tab w:val="left" w:pos="3708"/>
        </w:tabs>
        <w:jc w:val="center"/>
        <w:rPr>
          <w:sz w:val="28"/>
          <w:szCs w:val="28"/>
        </w:rPr>
      </w:pPr>
      <w:r w:rsidRPr="00B241EE">
        <w:rPr>
          <w:sz w:val="28"/>
          <w:szCs w:val="28"/>
        </w:rPr>
        <w:t>Рисунок 14 — Аккордеон и модальное окно</w:t>
      </w:r>
    </w:p>
    <w:p w14:paraId="17FCF077" w14:textId="5DA1CC43" w:rsidR="00B241EE" w:rsidRDefault="00B241EE" w:rsidP="00B241EE">
      <w:pPr>
        <w:tabs>
          <w:tab w:val="left" w:pos="3708"/>
        </w:tabs>
        <w:jc w:val="center"/>
        <w:rPr>
          <w:sz w:val="28"/>
          <w:szCs w:val="28"/>
        </w:rPr>
      </w:pPr>
    </w:p>
    <w:p w14:paraId="232607AC" w14:textId="05012974" w:rsidR="00B241EE" w:rsidRDefault="00B241EE" w:rsidP="00B241EE">
      <w:pPr>
        <w:tabs>
          <w:tab w:val="left" w:pos="3708"/>
        </w:tabs>
        <w:jc w:val="center"/>
        <w:rPr>
          <w:sz w:val="28"/>
          <w:szCs w:val="28"/>
        </w:rPr>
      </w:pPr>
    </w:p>
    <w:p w14:paraId="18A0040F" w14:textId="44F99915" w:rsidR="00B241EE" w:rsidRDefault="00B241EE" w:rsidP="00B241EE">
      <w:pPr>
        <w:tabs>
          <w:tab w:val="left" w:pos="3708"/>
        </w:tabs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C3ADE6A" wp14:editId="223E240C">
            <wp:simplePos x="0" y="0"/>
            <wp:positionH relativeFrom="margin">
              <wp:posOffset>46728</wp:posOffset>
            </wp:positionH>
            <wp:positionV relativeFrom="paragraph">
              <wp:posOffset>-273685</wp:posOffset>
            </wp:positionV>
            <wp:extent cx="5867400" cy="2351809"/>
            <wp:effectExtent l="0" t="0" r="0" b="0"/>
            <wp:wrapNone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51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2815D" w14:textId="1E6545A6" w:rsidR="00B241EE" w:rsidRPr="00B241EE" w:rsidRDefault="00B241EE" w:rsidP="00B241EE">
      <w:pPr>
        <w:rPr>
          <w:sz w:val="28"/>
          <w:szCs w:val="28"/>
        </w:rPr>
      </w:pPr>
    </w:p>
    <w:p w14:paraId="2E2DC2D4" w14:textId="2C980A78" w:rsidR="00B241EE" w:rsidRPr="00B241EE" w:rsidRDefault="00B241EE" w:rsidP="00B241EE">
      <w:pPr>
        <w:rPr>
          <w:sz w:val="28"/>
          <w:szCs w:val="28"/>
        </w:rPr>
      </w:pPr>
    </w:p>
    <w:p w14:paraId="5FD6740F" w14:textId="412F54D1" w:rsidR="00B241EE" w:rsidRPr="00B241EE" w:rsidRDefault="00B241EE" w:rsidP="00B241EE">
      <w:pPr>
        <w:rPr>
          <w:sz w:val="28"/>
          <w:szCs w:val="28"/>
        </w:rPr>
      </w:pPr>
    </w:p>
    <w:p w14:paraId="4FD5A8F2" w14:textId="52BF2FA5" w:rsidR="00B241EE" w:rsidRPr="00B241EE" w:rsidRDefault="00B241EE" w:rsidP="00B241EE">
      <w:pPr>
        <w:rPr>
          <w:sz w:val="28"/>
          <w:szCs w:val="28"/>
        </w:rPr>
      </w:pPr>
    </w:p>
    <w:p w14:paraId="0B939DB8" w14:textId="391647FA" w:rsidR="00B241EE" w:rsidRPr="00B241EE" w:rsidRDefault="00B241EE" w:rsidP="00B241EE">
      <w:pPr>
        <w:rPr>
          <w:sz w:val="28"/>
          <w:szCs w:val="28"/>
        </w:rPr>
      </w:pPr>
    </w:p>
    <w:p w14:paraId="26D41B23" w14:textId="3221D4F9" w:rsidR="00B241EE" w:rsidRPr="00B241EE" w:rsidRDefault="00B241EE" w:rsidP="00B241EE">
      <w:pPr>
        <w:rPr>
          <w:sz w:val="28"/>
          <w:szCs w:val="28"/>
        </w:rPr>
      </w:pPr>
    </w:p>
    <w:p w14:paraId="56F42454" w14:textId="6F229C7B" w:rsidR="00B241EE" w:rsidRPr="00B241EE" w:rsidRDefault="00B241EE" w:rsidP="00B241EE">
      <w:pPr>
        <w:rPr>
          <w:sz w:val="28"/>
          <w:szCs w:val="28"/>
        </w:rPr>
      </w:pPr>
    </w:p>
    <w:p w14:paraId="1DD9FF17" w14:textId="4F1BD81E" w:rsidR="00B241EE" w:rsidRPr="00B241EE" w:rsidRDefault="00B241EE" w:rsidP="00B241EE">
      <w:pPr>
        <w:rPr>
          <w:sz w:val="28"/>
          <w:szCs w:val="28"/>
        </w:rPr>
      </w:pPr>
    </w:p>
    <w:p w14:paraId="7A3ECAAA" w14:textId="55F1DECE" w:rsidR="00B241EE" w:rsidRPr="00B241EE" w:rsidRDefault="00B241EE" w:rsidP="00B241EE">
      <w:pPr>
        <w:rPr>
          <w:sz w:val="28"/>
          <w:szCs w:val="28"/>
        </w:rPr>
      </w:pPr>
    </w:p>
    <w:p w14:paraId="3AFD7933" w14:textId="291F76BD" w:rsidR="00B241EE" w:rsidRDefault="00B241EE" w:rsidP="00B241EE">
      <w:pPr>
        <w:rPr>
          <w:sz w:val="28"/>
          <w:szCs w:val="28"/>
        </w:rPr>
      </w:pPr>
    </w:p>
    <w:p w14:paraId="371B0900" w14:textId="243DAF23" w:rsidR="00B241EE" w:rsidRDefault="00B241EE" w:rsidP="00B241EE">
      <w:pPr>
        <w:tabs>
          <w:tab w:val="left" w:pos="4212"/>
        </w:tabs>
        <w:jc w:val="center"/>
        <w:rPr>
          <w:sz w:val="28"/>
          <w:szCs w:val="28"/>
        </w:rPr>
      </w:pPr>
      <w:r w:rsidRPr="00B241EE">
        <w:rPr>
          <w:sz w:val="28"/>
          <w:szCs w:val="28"/>
        </w:rPr>
        <w:t>Рисунок 15 — Блок «Контакты» и карта</w:t>
      </w:r>
    </w:p>
    <w:p w14:paraId="6D749466" w14:textId="2C6E0039" w:rsidR="00527AD3" w:rsidRPr="00527AD3" w:rsidRDefault="00527AD3" w:rsidP="00527AD3">
      <w:pPr>
        <w:rPr>
          <w:sz w:val="28"/>
          <w:szCs w:val="28"/>
        </w:rPr>
      </w:pPr>
    </w:p>
    <w:p w14:paraId="130B453B" w14:textId="326B9697" w:rsidR="00527AD3" w:rsidRDefault="00527AD3" w:rsidP="00527AD3">
      <w:pPr>
        <w:rPr>
          <w:sz w:val="28"/>
          <w:szCs w:val="28"/>
        </w:rPr>
      </w:pPr>
    </w:p>
    <w:p w14:paraId="7E83CE32" w14:textId="77777777" w:rsidR="00527AD3" w:rsidRDefault="00527AD3" w:rsidP="00527AD3">
      <w:pPr>
        <w:tabs>
          <w:tab w:val="left" w:pos="1872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  <w:r w:rsidRPr="00527AD3">
        <w:rPr>
          <w:b/>
          <w:bCs/>
          <w:sz w:val="28"/>
          <w:szCs w:val="28"/>
        </w:rPr>
        <w:t>2.2 Тест-кейсы</w:t>
      </w:r>
    </w:p>
    <w:p w14:paraId="4F7AD26F" w14:textId="77777777" w:rsidR="00527AD3" w:rsidRDefault="00527AD3" w:rsidP="00527AD3">
      <w:pPr>
        <w:tabs>
          <w:tab w:val="left" w:pos="1872"/>
        </w:tabs>
        <w:spacing w:line="360" w:lineRule="exact"/>
        <w:ind w:firstLine="851"/>
        <w:jc w:val="both"/>
        <w:rPr>
          <w:b/>
          <w:bCs/>
          <w:sz w:val="28"/>
          <w:szCs w:val="28"/>
        </w:rPr>
      </w:pPr>
    </w:p>
    <w:p w14:paraId="388312C1" w14:textId="77777777" w:rsidR="00A8388A" w:rsidRDefault="00527AD3" w:rsidP="00A8388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27AD3">
        <w:rPr>
          <w:sz w:val="28"/>
          <w:szCs w:val="28"/>
        </w:rPr>
        <w:t xml:space="preserve">Для проверки работоспособности сайта были разработаны тест-кейсы, охватывающие функциональность, адаптивность и </w:t>
      </w:r>
      <w:proofErr w:type="spellStart"/>
      <w:r w:rsidRPr="00527AD3">
        <w:rPr>
          <w:sz w:val="28"/>
          <w:szCs w:val="28"/>
        </w:rPr>
        <w:t>кроссбраузерность</w:t>
      </w:r>
      <w:proofErr w:type="spellEnd"/>
      <w:r w:rsidRPr="00527AD3">
        <w:rPr>
          <w:sz w:val="28"/>
          <w:szCs w:val="28"/>
        </w:rPr>
        <w:t xml:space="preserve">. Тестирование проводилось вручную. </w:t>
      </w:r>
      <w:r w:rsidR="00A8388A" w:rsidRPr="00143F60">
        <w:rPr>
          <w:sz w:val="28"/>
          <w:szCs w:val="28"/>
        </w:rPr>
        <w:t xml:space="preserve">Разработанные тест-кейсы и результаты тестирования представлены в приложении </w:t>
      </w:r>
      <w:r w:rsidR="00A8388A">
        <w:rPr>
          <w:sz w:val="28"/>
          <w:szCs w:val="28"/>
        </w:rPr>
        <w:t>Б</w:t>
      </w:r>
      <w:r w:rsidR="00A8388A" w:rsidRPr="00143F60">
        <w:rPr>
          <w:sz w:val="28"/>
          <w:szCs w:val="28"/>
        </w:rPr>
        <w:t>.</w:t>
      </w:r>
    </w:p>
    <w:p w14:paraId="3492D441" w14:textId="1B10D071" w:rsidR="00DC5125" w:rsidRDefault="00DC5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C377A9" w14:textId="77777777" w:rsidR="00DC5125" w:rsidRPr="00DC5125" w:rsidRDefault="00DC5125" w:rsidP="007F72A1">
      <w:pPr>
        <w:tabs>
          <w:tab w:val="left" w:pos="1872"/>
        </w:tabs>
        <w:spacing w:line="360" w:lineRule="exact"/>
        <w:ind w:right="284" w:firstLine="851"/>
        <w:jc w:val="both"/>
        <w:rPr>
          <w:b/>
          <w:bCs/>
          <w:sz w:val="28"/>
          <w:szCs w:val="28"/>
        </w:rPr>
      </w:pPr>
      <w:r w:rsidRPr="00DC5125">
        <w:rPr>
          <w:b/>
          <w:bCs/>
          <w:sz w:val="28"/>
          <w:szCs w:val="28"/>
        </w:rPr>
        <w:lastRenderedPageBreak/>
        <w:t>3 Реализация</w:t>
      </w:r>
    </w:p>
    <w:p w14:paraId="65D244A4" w14:textId="46A150C6" w:rsidR="00DC5125" w:rsidRDefault="00DC5125" w:rsidP="007F72A1">
      <w:pPr>
        <w:tabs>
          <w:tab w:val="left" w:pos="1872"/>
        </w:tabs>
        <w:spacing w:line="360" w:lineRule="exact"/>
        <w:ind w:right="284" w:firstLine="851"/>
        <w:jc w:val="both"/>
        <w:rPr>
          <w:b/>
          <w:bCs/>
          <w:sz w:val="28"/>
          <w:szCs w:val="28"/>
        </w:rPr>
      </w:pPr>
      <w:r w:rsidRPr="00DC5125">
        <w:rPr>
          <w:b/>
          <w:bCs/>
          <w:sz w:val="28"/>
          <w:szCs w:val="28"/>
        </w:rPr>
        <w:t>3.1 Реализация с помощью технологий FLEXBOX/GRID CSS</w:t>
      </w:r>
    </w:p>
    <w:p w14:paraId="35A48A3B" w14:textId="77777777" w:rsidR="00DC5125" w:rsidRPr="00DC5125" w:rsidRDefault="00DC5125" w:rsidP="00DC5125">
      <w:pPr>
        <w:tabs>
          <w:tab w:val="left" w:pos="1872"/>
        </w:tabs>
        <w:spacing w:line="360" w:lineRule="exact"/>
        <w:ind w:right="284"/>
        <w:jc w:val="both"/>
        <w:rPr>
          <w:b/>
          <w:bCs/>
          <w:sz w:val="28"/>
          <w:szCs w:val="28"/>
        </w:rPr>
      </w:pPr>
    </w:p>
    <w:p w14:paraId="4EA034E6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Первая версия сайта создана без использования CSS-фреймворков, только на чистом HTML5 и CSS3. Для построения сеток и выравнивания элементов применялись технологии </w:t>
      </w:r>
      <w:proofErr w:type="spellStart"/>
      <w:r w:rsidRPr="007F72A1">
        <w:rPr>
          <w:sz w:val="28"/>
          <w:szCs w:val="28"/>
        </w:rPr>
        <w:t>Flexbox</w:t>
      </w:r>
      <w:proofErr w:type="spellEnd"/>
      <w:r w:rsidRPr="007F72A1">
        <w:rPr>
          <w:sz w:val="28"/>
          <w:szCs w:val="28"/>
        </w:rPr>
        <w:t xml:space="preserve"> и 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>.</w:t>
      </w:r>
    </w:p>
    <w:p w14:paraId="731A4161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Структура файлов:</w:t>
      </w:r>
    </w:p>
    <w:p w14:paraId="514B20AC" w14:textId="77777777" w:rsidR="00DC5125" w:rsidRPr="007F72A1" w:rsidRDefault="00DC5125" w:rsidP="007F72A1">
      <w:pPr>
        <w:numPr>
          <w:ilvl w:val="0"/>
          <w:numId w:val="21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index.html – основная разметка.</w:t>
      </w:r>
    </w:p>
    <w:p w14:paraId="4A3138D5" w14:textId="77777777" w:rsidR="00DC5125" w:rsidRPr="007F72A1" w:rsidRDefault="00DC5125" w:rsidP="007F72A1">
      <w:pPr>
        <w:numPr>
          <w:ilvl w:val="0"/>
          <w:numId w:val="21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style.css – все стили, включая адаптивные </w:t>
      </w:r>
      <w:proofErr w:type="spellStart"/>
      <w:r w:rsidRPr="007F72A1">
        <w:rPr>
          <w:sz w:val="28"/>
          <w:szCs w:val="28"/>
        </w:rPr>
        <w:t>медиазапросы</w:t>
      </w:r>
      <w:proofErr w:type="spellEnd"/>
      <w:r w:rsidRPr="007F72A1">
        <w:rPr>
          <w:sz w:val="28"/>
          <w:szCs w:val="28"/>
        </w:rPr>
        <w:t>.</w:t>
      </w:r>
    </w:p>
    <w:p w14:paraId="5D5E0EC1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Основные приёмы вёрстки:</w:t>
      </w:r>
    </w:p>
    <w:p w14:paraId="7C68F7F9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Глобальные стили:</w:t>
      </w:r>
    </w:p>
    <w:p w14:paraId="61FE00F1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6877168F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* {</w:t>
      </w:r>
    </w:p>
    <w:p w14:paraId="3BA95333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margin: 0;</w:t>
      </w:r>
    </w:p>
    <w:p w14:paraId="69E9B0E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padding: 0;</w:t>
      </w:r>
    </w:p>
    <w:p w14:paraId="453484E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box-sizing: border-box;</w:t>
      </w:r>
    </w:p>
    <w:p w14:paraId="0ADB7CD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215125AA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body {</w:t>
      </w:r>
    </w:p>
    <w:p w14:paraId="411EB144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font-family: 'Arial', sans-serif;</w:t>
      </w:r>
    </w:p>
    <w:p w14:paraId="5183549F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background-color: #000;</w:t>
      </w:r>
    </w:p>
    <w:p w14:paraId="36522636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color: #</w:t>
      </w:r>
      <w:proofErr w:type="spellStart"/>
      <w:r w:rsidRPr="00973691">
        <w:rPr>
          <w:sz w:val="28"/>
          <w:szCs w:val="28"/>
          <w:lang w:val="en-US"/>
        </w:rPr>
        <w:t>fff</w:t>
      </w:r>
      <w:proofErr w:type="spellEnd"/>
      <w:r w:rsidRPr="00973691">
        <w:rPr>
          <w:sz w:val="28"/>
          <w:szCs w:val="28"/>
          <w:lang w:val="en-US"/>
        </w:rPr>
        <w:t>;</w:t>
      </w:r>
    </w:p>
    <w:p w14:paraId="0890C64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overflow-x: hidden;</w:t>
      </w:r>
    </w:p>
    <w:p w14:paraId="3513516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scroll-behavior: smooth;</w:t>
      </w:r>
    </w:p>
    <w:p w14:paraId="4126E4CA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0C23E35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7F72A1">
        <w:rPr>
          <w:sz w:val="28"/>
          <w:szCs w:val="28"/>
        </w:rPr>
        <w:t>Хедер</w:t>
      </w:r>
      <w:r w:rsidRPr="00973691">
        <w:rPr>
          <w:sz w:val="28"/>
          <w:szCs w:val="28"/>
          <w:lang w:val="en-US"/>
        </w:rPr>
        <w:t xml:space="preserve"> </w:t>
      </w:r>
      <w:r w:rsidRPr="007F72A1">
        <w:rPr>
          <w:sz w:val="28"/>
          <w:szCs w:val="28"/>
        </w:rPr>
        <w:t>с</w:t>
      </w:r>
      <w:r w:rsidRPr="00973691">
        <w:rPr>
          <w:sz w:val="28"/>
          <w:szCs w:val="28"/>
          <w:lang w:val="en-US"/>
        </w:rPr>
        <w:t xml:space="preserve"> </w:t>
      </w:r>
      <w:r w:rsidRPr="007F72A1">
        <w:rPr>
          <w:sz w:val="28"/>
          <w:szCs w:val="28"/>
        </w:rPr>
        <w:t>многослойным</w:t>
      </w:r>
      <w:r w:rsidRPr="00973691">
        <w:rPr>
          <w:sz w:val="28"/>
          <w:szCs w:val="28"/>
          <w:lang w:val="en-US"/>
        </w:rPr>
        <w:t xml:space="preserve"> </w:t>
      </w:r>
      <w:r w:rsidRPr="007F72A1">
        <w:rPr>
          <w:sz w:val="28"/>
          <w:szCs w:val="28"/>
        </w:rPr>
        <w:t>фоном</w:t>
      </w:r>
      <w:r w:rsidRPr="00973691">
        <w:rPr>
          <w:sz w:val="28"/>
          <w:szCs w:val="28"/>
          <w:lang w:val="en-US"/>
        </w:rPr>
        <w:t>:</w:t>
      </w:r>
    </w:p>
    <w:p w14:paraId="57D53ECB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2AD6E8CF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.main</w:t>
      </w:r>
      <w:proofErr w:type="gramEnd"/>
      <w:r w:rsidRPr="00973691">
        <w:rPr>
          <w:sz w:val="28"/>
          <w:szCs w:val="28"/>
          <w:lang w:val="en-US"/>
        </w:rPr>
        <w:t>-header {</w:t>
      </w:r>
    </w:p>
    <w:p w14:paraId="11AE18BB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height: 100vh;</w:t>
      </w:r>
    </w:p>
    <w:p w14:paraId="5EF77501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background-image: </w:t>
      </w:r>
    </w:p>
    <w:p w14:paraId="5650949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    linear-</w:t>
      </w:r>
      <w:proofErr w:type="gramStart"/>
      <w:r w:rsidRPr="00973691">
        <w:rPr>
          <w:sz w:val="28"/>
          <w:szCs w:val="28"/>
          <w:lang w:val="en-US"/>
        </w:rPr>
        <w:t>gradient(</w:t>
      </w:r>
      <w:proofErr w:type="gramEnd"/>
      <w:r w:rsidRPr="00973691">
        <w:rPr>
          <w:sz w:val="28"/>
          <w:szCs w:val="28"/>
          <w:lang w:val="en-US"/>
        </w:rPr>
        <w:t xml:space="preserve">135deg, </w:t>
      </w:r>
      <w:proofErr w:type="spellStart"/>
      <w:r w:rsidRPr="00973691">
        <w:rPr>
          <w:sz w:val="28"/>
          <w:szCs w:val="28"/>
          <w:lang w:val="en-US"/>
        </w:rPr>
        <w:t>rgba</w:t>
      </w:r>
      <w:proofErr w:type="spellEnd"/>
      <w:r w:rsidRPr="00973691">
        <w:rPr>
          <w:sz w:val="28"/>
          <w:szCs w:val="28"/>
          <w:lang w:val="en-US"/>
        </w:rPr>
        <w:t xml:space="preserve">(138,43,226,0.3) 0%, </w:t>
      </w:r>
      <w:proofErr w:type="spellStart"/>
      <w:r w:rsidRPr="00973691">
        <w:rPr>
          <w:sz w:val="28"/>
          <w:szCs w:val="28"/>
          <w:lang w:val="en-US"/>
        </w:rPr>
        <w:t>rgba</w:t>
      </w:r>
      <w:proofErr w:type="spellEnd"/>
      <w:r w:rsidRPr="00973691">
        <w:rPr>
          <w:sz w:val="28"/>
          <w:szCs w:val="28"/>
          <w:lang w:val="en-US"/>
        </w:rPr>
        <w:t>(0,0,0,0.6) 100%),</w:t>
      </w:r>
    </w:p>
    <w:p w14:paraId="6C61F811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73691">
        <w:rPr>
          <w:sz w:val="28"/>
          <w:szCs w:val="28"/>
          <w:lang w:val="en-US"/>
        </w:rPr>
        <w:t xml:space="preserve">        </w:t>
      </w:r>
      <w:proofErr w:type="spellStart"/>
      <w:r w:rsidRPr="007F72A1">
        <w:rPr>
          <w:sz w:val="28"/>
          <w:szCs w:val="28"/>
        </w:rPr>
        <w:t>url</w:t>
      </w:r>
      <w:proofErr w:type="spellEnd"/>
      <w:r w:rsidRPr="007F72A1">
        <w:rPr>
          <w:sz w:val="28"/>
          <w:szCs w:val="28"/>
        </w:rPr>
        <w:t>('</w:t>
      </w:r>
      <w:proofErr w:type="spellStart"/>
      <w:r w:rsidRPr="007F72A1">
        <w:rPr>
          <w:sz w:val="28"/>
          <w:szCs w:val="28"/>
        </w:rPr>
        <w:t>media</w:t>
      </w:r>
      <w:proofErr w:type="spellEnd"/>
      <w:r w:rsidRPr="007F72A1">
        <w:rPr>
          <w:sz w:val="28"/>
          <w:szCs w:val="28"/>
        </w:rPr>
        <w:t>/градиентный_слой1.png'),</w:t>
      </w:r>
    </w:p>
    <w:p w14:paraId="05768463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        </w:t>
      </w:r>
      <w:proofErr w:type="spellStart"/>
      <w:r w:rsidRPr="007F72A1">
        <w:rPr>
          <w:sz w:val="28"/>
          <w:szCs w:val="28"/>
        </w:rPr>
        <w:t>url</w:t>
      </w:r>
      <w:proofErr w:type="spellEnd"/>
      <w:r w:rsidRPr="007F72A1">
        <w:rPr>
          <w:sz w:val="28"/>
          <w:szCs w:val="28"/>
        </w:rPr>
        <w:t>('</w:t>
      </w:r>
      <w:proofErr w:type="spellStart"/>
      <w:r w:rsidRPr="007F72A1">
        <w:rPr>
          <w:sz w:val="28"/>
          <w:szCs w:val="28"/>
        </w:rPr>
        <w:t>media</w:t>
      </w:r>
      <w:proofErr w:type="spellEnd"/>
      <w:r w:rsidRPr="007F72A1">
        <w:rPr>
          <w:sz w:val="28"/>
          <w:szCs w:val="28"/>
        </w:rPr>
        <w:t>/градиентный_слой2.png'),</w:t>
      </w:r>
    </w:p>
    <w:p w14:paraId="2EC18622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7F72A1">
        <w:rPr>
          <w:sz w:val="28"/>
          <w:szCs w:val="28"/>
        </w:rPr>
        <w:t xml:space="preserve">        </w:t>
      </w:r>
      <w:proofErr w:type="spellStart"/>
      <w:r w:rsidRPr="00973691">
        <w:rPr>
          <w:sz w:val="28"/>
          <w:szCs w:val="28"/>
          <w:lang w:val="en-US"/>
        </w:rPr>
        <w:t>url</w:t>
      </w:r>
      <w:proofErr w:type="spellEnd"/>
      <w:r w:rsidRPr="00973691">
        <w:rPr>
          <w:sz w:val="28"/>
          <w:szCs w:val="28"/>
          <w:lang w:val="en-US"/>
        </w:rPr>
        <w:t>('media/</w:t>
      </w:r>
      <w:r w:rsidRPr="007F72A1">
        <w:rPr>
          <w:sz w:val="28"/>
          <w:szCs w:val="28"/>
        </w:rPr>
        <w:t>задний</w:t>
      </w:r>
      <w:r w:rsidRPr="00973691">
        <w:rPr>
          <w:sz w:val="28"/>
          <w:szCs w:val="28"/>
          <w:lang w:val="en-US"/>
        </w:rPr>
        <w:t>_</w:t>
      </w:r>
      <w:r w:rsidRPr="007F72A1">
        <w:rPr>
          <w:sz w:val="28"/>
          <w:szCs w:val="28"/>
        </w:rPr>
        <w:t>фон</w:t>
      </w:r>
      <w:r w:rsidRPr="00973691">
        <w:rPr>
          <w:sz w:val="28"/>
          <w:szCs w:val="28"/>
          <w:lang w:val="en-US"/>
        </w:rPr>
        <w:t>.</w:t>
      </w:r>
      <w:proofErr w:type="spellStart"/>
      <w:r w:rsidRPr="00973691">
        <w:rPr>
          <w:sz w:val="28"/>
          <w:szCs w:val="28"/>
          <w:lang w:val="en-US"/>
        </w:rPr>
        <w:t>png</w:t>
      </w:r>
      <w:proofErr w:type="spellEnd"/>
      <w:r w:rsidRPr="00973691">
        <w:rPr>
          <w:sz w:val="28"/>
          <w:szCs w:val="28"/>
          <w:lang w:val="en-US"/>
        </w:rPr>
        <w:t>');</w:t>
      </w:r>
    </w:p>
    <w:p w14:paraId="51439AB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background-blend-mode: multiply, soft-light, screen, normal;</w:t>
      </w:r>
    </w:p>
    <w:p w14:paraId="299372EA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73691">
        <w:rPr>
          <w:sz w:val="28"/>
          <w:szCs w:val="28"/>
          <w:lang w:val="en-US"/>
        </w:rPr>
        <w:t xml:space="preserve">    </w:t>
      </w:r>
      <w:proofErr w:type="spellStart"/>
      <w:r w:rsidRPr="007F72A1">
        <w:rPr>
          <w:sz w:val="28"/>
          <w:szCs w:val="28"/>
        </w:rPr>
        <w:t>background-size</w:t>
      </w:r>
      <w:proofErr w:type="spellEnd"/>
      <w:r w:rsidRPr="007F72A1">
        <w:rPr>
          <w:sz w:val="28"/>
          <w:szCs w:val="28"/>
        </w:rPr>
        <w:t xml:space="preserve">: </w:t>
      </w:r>
      <w:proofErr w:type="spellStart"/>
      <w:r w:rsidRPr="007F72A1">
        <w:rPr>
          <w:sz w:val="28"/>
          <w:szCs w:val="28"/>
        </w:rPr>
        <w:t>cover</w:t>
      </w:r>
      <w:proofErr w:type="spellEnd"/>
      <w:r w:rsidRPr="007F72A1">
        <w:rPr>
          <w:sz w:val="28"/>
          <w:szCs w:val="28"/>
        </w:rPr>
        <w:t>;</w:t>
      </w:r>
    </w:p>
    <w:p w14:paraId="18AC4E55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}</w:t>
      </w:r>
    </w:p>
    <w:p w14:paraId="2545C5C2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Благодаря множественным слоям и режимам наложения достигается уникальная текстура.</w:t>
      </w:r>
    </w:p>
    <w:p w14:paraId="00C063C5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lastRenderedPageBreak/>
        <w:t xml:space="preserve">Секция зон – использование </w:t>
      </w:r>
      <w:proofErr w:type="spellStart"/>
      <w:r w:rsidRPr="007F72A1">
        <w:rPr>
          <w:sz w:val="28"/>
          <w:szCs w:val="28"/>
        </w:rPr>
        <w:t>Flexbox</w:t>
      </w:r>
      <w:proofErr w:type="spellEnd"/>
      <w:r w:rsidRPr="007F72A1">
        <w:rPr>
          <w:sz w:val="28"/>
          <w:szCs w:val="28"/>
        </w:rPr>
        <w:t xml:space="preserve"> для расположения карточек:</w:t>
      </w:r>
    </w:p>
    <w:p w14:paraId="6FC02A32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3A1FB1C2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.zones</w:t>
      </w:r>
      <w:proofErr w:type="gramEnd"/>
      <w:r w:rsidRPr="00973691">
        <w:rPr>
          <w:sz w:val="28"/>
          <w:szCs w:val="28"/>
          <w:lang w:val="en-US"/>
        </w:rPr>
        <w:t>-container {</w:t>
      </w:r>
    </w:p>
    <w:p w14:paraId="6CF32C93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display: flex;</w:t>
      </w:r>
    </w:p>
    <w:p w14:paraId="48020015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justify-content: space-between;</w:t>
      </w:r>
    </w:p>
    <w:p w14:paraId="0FCA0910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gap: 20px;</w:t>
      </w:r>
    </w:p>
    <w:p w14:paraId="54CA5FB6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flex-wrap: wrap;</w:t>
      </w:r>
    </w:p>
    <w:p w14:paraId="72C6AC1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4AC512E6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.zone</w:t>
      </w:r>
      <w:proofErr w:type="gramEnd"/>
      <w:r w:rsidRPr="00973691">
        <w:rPr>
          <w:sz w:val="28"/>
          <w:szCs w:val="28"/>
          <w:lang w:val="en-US"/>
        </w:rPr>
        <w:t>-card {</w:t>
      </w:r>
    </w:p>
    <w:p w14:paraId="0572D6E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flex: 1;</w:t>
      </w:r>
    </w:p>
    <w:p w14:paraId="21AB0B20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min-width: 280px;</w:t>
      </w:r>
    </w:p>
    <w:p w14:paraId="39D68EB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background: #111;</w:t>
      </w:r>
    </w:p>
    <w:p w14:paraId="772EA06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border-radius: 20px;</w:t>
      </w:r>
    </w:p>
    <w:p w14:paraId="52CC9504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transition: transform 0.3s;</w:t>
      </w:r>
    </w:p>
    <w:p w14:paraId="0D7D8F33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24EB5BB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</w:t>
      </w:r>
      <w:proofErr w:type="spellStart"/>
      <w:r w:rsidRPr="00973691">
        <w:rPr>
          <w:sz w:val="28"/>
          <w:szCs w:val="28"/>
          <w:lang w:val="en-US"/>
        </w:rPr>
        <w:t>zone</w:t>
      </w:r>
      <w:proofErr w:type="gramEnd"/>
      <w:r w:rsidRPr="00973691">
        <w:rPr>
          <w:sz w:val="28"/>
          <w:szCs w:val="28"/>
          <w:lang w:val="en-US"/>
        </w:rPr>
        <w:t>-card:hover</w:t>
      </w:r>
      <w:proofErr w:type="spellEnd"/>
      <w:r w:rsidRPr="00973691">
        <w:rPr>
          <w:sz w:val="28"/>
          <w:szCs w:val="28"/>
          <w:lang w:val="en-US"/>
        </w:rPr>
        <w:t xml:space="preserve"> {</w:t>
      </w:r>
    </w:p>
    <w:p w14:paraId="742A3A31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transform: </w:t>
      </w:r>
      <w:proofErr w:type="spellStart"/>
      <w:r w:rsidRPr="00973691">
        <w:rPr>
          <w:sz w:val="28"/>
          <w:szCs w:val="28"/>
          <w:lang w:val="en-US"/>
        </w:rPr>
        <w:t>translateY</w:t>
      </w:r>
      <w:proofErr w:type="spellEnd"/>
      <w:r w:rsidRPr="00973691">
        <w:rPr>
          <w:sz w:val="28"/>
          <w:szCs w:val="28"/>
          <w:lang w:val="en-US"/>
        </w:rPr>
        <w:t>(-10px);</w:t>
      </w:r>
    </w:p>
    <w:p w14:paraId="13076B48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}</w:t>
      </w:r>
    </w:p>
    <w:p w14:paraId="1EAB57D7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Секция галереи – карусель на чистом CSS с использованием радиокнопок:</w:t>
      </w:r>
      <w:r w:rsidRPr="007F72A1">
        <w:rPr>
          <w:sz w:val="28"/>
          <w:szCs w:val="28"/>
        </w:rPr>
        <w:br/>
        <w:t xml:space="preserve">Для реализации переключения слайдов без </w:t>
      </w:r>
      <w:proofErr w:type="spellStart"/>
      <w:r w:rsidRPr="007F72A1">
        <w:rPr>
          <w:sz w:val="28"/>
          <w:szCs w:val="28"/>
        </w:rPr>
        <w:t>JavaScript</w:t>
      </w:r>
      <w:proofErr w:type="spellEnd"/>
      <w:r w:rsidRPr="007F72A1">
        <w:rPr>
          <w:sz w:val="28"/>
          <w:szCs w:val="28"/>
        </w:rPr>
        <w:t xml:space="preserve"> использовались скрытые &lt;</w:t>
      </w:r>
      <w:proofErr w:type="spellStart"/>
      <w:r w:rsidRPr="007F72A1">
        <w:rPr>
          <w:sz w:val="28"/>
          <w:szCs w:val="28"/>
        </w:rPr>
        <w:t>input</w:t>
      </w:r>
      <w:proofErr w:type="spellEnd"/>
      <w:r w:rsidRPr="007F72A1">
        <w:rPr>
          <w:sz w:val="28"/>
          <w:szCs w:val="28"/>
        </w:rPr>
        <w:t xml:space="preserve"> </w:t>
      </w:r>
      <w:proofErr w:type="spellStart"/>
      <w:r w:rsidRPr="007F72A1">
        <w:rPr>
          <w:sz w:val="28"/>
          <w:szCs w:val="28"/>
        </w:rPr>
        <w:t>type</w:t>
      </w:r>
      <w:proofErr w:type="spellEnd"/>
      <w:r w:rsidRPr="007F72A1">
        <w:rPr>
          <w:sz w:val="28"/>
          <w:szCs w:val="28"/>
        </w:rPr>
        <w:t>="</w:t>
      </w:r>
      <w:proofErr w:type="spellStart"/>
      <w:r w:rsidRPr="007F72A1">
        <w:rPr>
          <w:sz w:val="28"/>
          <w:szCs w:val="28"/>
        </w:rPr>
        <w:t>radio</w:t>
      </w:r>
      <w:proofErr w:type="spellEnd"/>
      <w:r w:rsidRPr="007F72A1">
        <w:rPr>
          <w:sz w:val="28"/>
          <w:szCs w:val="28"/>
        </w:rPr>
        <w:t>"&gt; и CSS-</w:t>
      </w:r>
      <w:proofErr w:type="gramStart"/>
      <w:r w:rsidRPr="007F72A1">
        <w:rPr>
          <w:sz w:val="28"/>
          <w:szCs w:val="28"/>
        </w:rPr>
        <w:t>селекторы :</w:t>
      </w:r>
      <w:proofErr w:type="spellStart"/>
      <w:r w:rsidRPr="007F72A1">
        <w:rPr>
          <w:sz w:val="28"/>
          <w:szCs w:val="28"/>
        </w:rPr>
        <w:t>checked</w:t>
      </w:r>
      <w:proofErr w:type="spellEnd"/>
      <w:proofErr w:type="gramEnd"/>
      <w:r w:rsidRPr="007F72A1">
        <w:rPr>
          <w:sz w:val="28"/>
          <w:szCs w:val="28"/>
        </w:rPr>
        <w:t xml:space="preserve">. Каждый слайд позиционирован абсолютно, а при выборе соответствующего </w:t>
      </w:r>
      <w:proofErr w:type="spellStart"/>
      <w:r w:rsidRPr="007F72A1">
        <w:rPr>
          <w:sz w:val="28"/>
          <w:szCs w:val="28"/>
        </w:rPr>
        <w:t>radio</w:t>
      </w:r>
      <w:proofErr w:type="spellEnd"/>
      <w:r w:rsidRPr="007F72A1">
        <w:rPr>
          <w:sz w:val="28"/>
          <w:szCs w:val="28"/>
        </w:rPr>
        <w:t xml:space="preserve"> меняется его </w:t>
      </w:r>
      <w:proofErr w:type="spellStart"/>
      <w:r w:rsidRPr="007F72A1">
        <w:rPr>
          <w:sz w:val="28"/>
          <w:szCs w:val="28"/>
        </w:rPr>
        <w:t>transform</w:t>
      </w:r>
      <w:proofErr w:type="spellEnd"/>
      <w:r w:rsidRPr="007F72A1">
        <w:rPr>
          <w:sz w:val="28"/>
          <w:szCs w:val="28"/>
        </w:rPr>
        <w:t>, </w:t>
      </w:r>
      <w:proofErr w:type="spellStart"/>
      <w:r w:rsidRPr="007F72A1">
        <w:rPr>
          <w:sz w:val="28"/>
          <w:szCs w:val="28"/>
        </w:rPr>
        <w:t>opacity</w:t>
      </w:r>
      <w:proofErr w:type="spellEnd"/>
      <w:r w:rsidRPr="007F72A1">
        <w:rPr>
          <w:sz w:val="28"/>
          <w:szCs w:val="28"/>
        </w:rPr>
        <w:t> и z-</w:t>
      </w:r>
      <w:proofErr w:type="spellStart"/>
      <w:r w:rsidRPr="007F72A1">
        <w:rPr>
          <w:sz w:val="28"/>
          <w:szCs w:val="28"/>
        </w:rPr>
        <w:t>index</w:t>
      </w:r>
      <w:proofErr w:type="spellEnd"/>
      <w:r w:rsidRPr="007F72A1">
        <w:rPr>
          <w:sz w:val="28"/>
          <w:szCs w:val="28"/>
        </w:rPr>
        <w:t>. Стрелки и точки пагинации также управляются через соседние селекторы.</w:t>
      </w:r>
    </w:p>
    <w:p w14:paraId="2E558CCD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Сетка акций – 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 xml:space="preserve"> </w:t>
      </w:r>
      <w:proofErr w:type="spellStart"/>
      <w:r w:rsidRPr="007F72A1">
        <w:rPr>
          <w:sz w:val="28"/>
          <w:szCs w:val="28"/>
        </w:rPr>
        <w:t>Layout</w:t>
      </w:r>
      <w:proofErr w:type="spellEnd"/>
      <w:r w:rsidRPr="007F72A1">
        <w:rPr>
          <w:sz w:val="28"/>
          <w:szCs w:val="28"/>
        </w:rPr>
        <w:t>:</w:t>
      </w:r>
    </w:p>
    <w:p w14:paraId="23076912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6E568DC9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.promo</w:t>
      </w:r>
      <w:proofErr w:type="gramEnd"/>
      <w:r w:rsidRPr="00973691">
        <w:rPr>
          <w:sz w:val="28"/>
          <w:szCs w:val="28"/>
          <w:lang w:val="en-US"/>
        </w:rPr>
        <w:t>-grid {</w:t>
      </w:r>
    </w:p>
    <w:p w14:paraId="098A455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display: grid;</w:t>
      </w:r>
    </w:p>
    <w:p w14:paraId="1892F50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grid-template-columns: </w:t>
      </w:r>
      <w:proofErr w:type="gramStart"/>
      <w:r w:rsidRPr="00973691">
        <w:rPr>
          <w:sz w:val="28"/>
          <w:szCs w:val="28"/>
          <w:lang w:val="en-US"/>
        </w:rPr>
        <w:t>repeat(</w:t>
      </w:r>
      <w:proofErr w:type="gramEnd"/>
      <w:r w:rsidRPr="00973691">
        <w:rPr>
          <w:sz w:val="28"/>
          <w:szCs w:val="28"/>
          <w:lang w:val="en-US"/>
        </w:rPr>
        <w:t>3, 1fr);</w:t>
      </w:r>
    </w:p>
    <w:p w14:paraId="58CF8A0D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grid-auto-rows: 150px;</w:t>
      </w:r>
    </w:p>
    <w:p w14:paraId="2CEFF382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gap: 20px;</w:t>
      </w:r>
    </w:p>
    <w:p w14:paraId="0C5D9374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7CEE78B7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.card</w:t>
      </w:r>
      <w:proofErr w:type="gramEnd"/>
      <w:r w:rsidRPr="00973691">
        <w:rPr>
          <w:sz w:val="28"/>
          <w:szCs w:val="28"/>
          <w:lang w:val="en-US"/>
        </w:rPr>
        <w:t>-wide { grid-column: span 1; grid-row: span 1.5; }</w:t>
      </w:r>
    </w:p>
    <w:p w14:paraId="639A11CB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.card</w:t>
      </w:r>
      <w:proofErr w:type="gramEnd"/>
      <w:r w:rsidRPr="00973691">
        <w:rPr>
          <w:sz w:val="28"/>
          <w:szCs w:val="28"/>
          <w:lang w:val="en-US"/>
        </w:rPr>
        <w:t>-tall { grid-row: span 2.5; }</w:t>
      </w:r>
    </w:p>
    <w:p w14:paraId="28A988C4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Благодаря 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 xml:space="preserve"> удалось создать «плиточный» дизайн разной высоты, как в макете.</w:t>
      </w:r>
    </w:p>
    <w:p w14:paraId="0AF08FE3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Форма бронирования – </w:t>
      </w:r>
      <w:proofErr w:type="spellStart"/>
      <w:r w:rsidRPr="007F72A1">
        <w:rPr>
          <w:sz w:val="28"/>
          <w:szCs w:val="28"/>
        </w:rPr>
        <w:t>Flexbox</w:t>
      </w:r>
      <w:proofErr w:type="spellEnd"/>
      <w:r w:rsidRPr="007F72A1">
        <w:rPr>
          <w:sz w:val="28"/>
          <w:szCs w:val="28"/>
        </w:rPr>
        <w:t xml:space="preserve"> для группировки полей:</w:t>
      </w:r>
    </w:p>
    <w:p w14:paraId="49CCB249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4CE0648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lastRenderedPageBreak/>
        <w:t>.form</w:t>
      </w:r>
      <w:proofErr w:type="gramEnd"/>
      <w:r w:rsidRPr="00973691">
        <w:rPr>
          <w:sz w:val="28"/>
          <w:szCs w:val="28"/>
          <w:lang w:val="en-US"/>
        </w:rPr>
        <w:t>-row {</w:t>
      </w:r>
    </w:p>
    <w:p w14:paraId="577E3A61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display: flex;</w:t>
      </w:r>
    </w:p>
    <w:p w14:paraId="20928E2E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gap: 15px;</w:t>
      </w:r>
    </w:p>
    <w:p w14:paraId="3165469D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}</w:t>
      </w:r>
    </w:p>
    <w:p w14:paraId="1552CEF4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@media (max-width: 768px) {</w:t>
      </w:r>
    </w:p>
    <w:p w14:paraId="24DA18EB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</w:t>
      </w:r>
      <w:proofErr w:type="gramStart"/>
      <w:r w:rsidRPr="00973691">
        <w:rPr>
          <w:sz w:val="28"/>
          <w:szCs w:val="28"/>
          <w:lang w:val="en-US"/>
        </w:rPr>
        <w:t>.form</w:t>
      </w:r>
      <w:proofErr w:type="gramEnd"/>
      <w:r w:rsidRPr="00973691">
        <w:rPr>
          <w:sz w:val="28"/>
          <w:szCs w:val="28"/>
          <w:lang w:val="en-US"/>
        </w:rPr>
        <w:t>-row {</w:t>
      </w:r>
    </w:p>
    <w:p w14:paraId="5DFAC4A3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    flex-direction: column;</w:t>
      </w:r>
    </w:p>
    <w:p w14:paraId="7856962D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73691">
        <w:rPr>
          <w:sz w:val="28"/>
          <w:szCs w:val="28"/>
          <w:lang w:val="en-US"/>
        </w:rPr>
        <w:t xml:space="preserve">    </w:t>
      </w:r>
      <w:r w:rsidRPr="007F72A1">
        <w:rPr>
          <w:sz w:val="28"/>
          <w:szCs w:val="28"/>
        </w:rPr>
        <w:t>}</w:t>
      </w:r>
    </w:p>
    <w:p w14:paraId="2CCC2AF1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}</w:t>
      </w:r>
    </w:p>
    <w:p w14:paraId="2F983D4A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Адаптивность – </w:t>
      </w:r>
      <w:proofErr w:type="spellStart"/>
      <w:r w:rsidRPr="007F72A1">
        <w:rPr>
          <w:sz w:val="28"/>
          <w:szCs w:val="28"/>
        </w:rPr>
        <w:t>медиазапросы</w:t>
      </w:r>
      <w:proofErr w:type="spellEnd"/>
      <w:r w:rsidRPr="007F72A1">
        <w:rPr>
          <w:sz w:val="28"/>
          <w:szCs w:val="28"/>
        </w:rPr>
        <w:t xml:space="preserve"> для трёх контрольных точек:</w:t>
      </w:r>
    </w:p>
    <w:p w14:paraId="7E73FC46" w14:textId="77777777" w:rsidR="00DC5125" w:rsidRPr="007F72A1" w:rsidRDefault="00DC5125" w:rsidP="00D259F2">
      <w:pPr>
        <w:numPr>
          <w:ilvl w:val="0"/>
          <w:numId w:val="2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1024px – планшеты;</w:t>
      </w:r>
    </w:p>
    <w:p w14:paraId="42A1F2B4" w14:textId="77777777" w:rsidR="00DC5125" w:rsidRPr="007F72A1" w:rsidRDefault="00DC5125" w:rsidP="00D259F2">
      <w:pPr>
        <w:numPr>
          <w:ilvl w:val="0"/>
          <w:numId w:val="2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768px – мобильные устройства;</w:t>
      </w:r>
    </w:p>
    <w:p w14:paraId="59E8C52C" w14:textId="77777777" w:rsidR="00DC5125" w:rsidRPr="007F72A1" w:rsidRDefault="00DC5125" w:rsidP="00D259F2">
      <w:pPr>
        <w:numPr>
          <w:ilvl w:val="0"/>
          <w:numId w:val="2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480px – маленькие экраны.</w:t>
      </w:r>
    </w:p>
    <w:p w14:paraId="51E10465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Каждый </w:t>
      </w:r>
      <w:proofErr w:type="spellStart"/>
      <w:r w:rsidRPr="007F72A1">
        <w:rPr>
          <w:sz w:val="28"/>
          <w:szCs w:val="28"/>
        </w:rPr>
        <w:t>медиазапрос</w:t>
      </w:r>
      <w:proofErr w:type="spellEnd"/>
      <w:r w:rsidRPr="007F72A1">
        <w:rPr>
          <w:sz w:val="28"/>
          <w:szCs w:val="28"/>
        </w:rPr>
        <w:t xml:space="preserve"> корректирует размеры шрифтов, отступы, сетки (</w:t>
      </w:r>
      <w:proofErr w:type="spellStart"/>
      <w:r w:rsidRPr="007F72A1">
        <w:rPr>
          <w:sz w:val="28"/>
          <w:szCs w:val="28"/>
        </w:rPr>
        <w:t>Flex</w:t>
      </w:r>
      <w:proofErr w:type="spellEnd"/>
      <w:r w:rsidRPr="007F72A1">
        <w:rPr>
          <w:sz w:val="28"/>
          <w:szCs w:val="28"/>
        </w:rPr>
        <w:t xml:space="preserve"> и 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 xml:space="preserve"> перестраиваются), размеры карусели.</w:t>
      </w:r>
    </w:p>
    <w:p w14:paraId="4072879C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Использованные CSS-эффекты:</w:t>
      </w:r>
    </w:p>
    <w:p w14:paraId="04C93B40" w14:textId="3441B5B0" w:rsidR="00DC5125" w:rsidRPr="007F72A1" w:rsidRDefault="002E3D0F" w:rsidP="00D259F2">
      <w:pPr>
        <w:numPr>
          <w:ilvl w:val="0"/>
          <w:numId w:val="2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DC5125" w:rsidRPr="007F72A1">
        <w:rPr>
          <w:sz w:val="28"/>
          <w:szCs w:val="28"/>
        </w:rPr>
        <w:t>радиентный текст через </w:t>
      </w:r>
      <w:proofErr w:type="spellStart"/>
      <w:r w:rsidR="00DC5125" w:rsidRPr="007F72A1">
        <w:rPr>
          <w:sz w:val="28"/>
          <w:szCs w:val="28"/>
        </w:rPr>
        <w:t>background-clip</w:t>
      </w:r>
      <w:proofErr w:type="spellEnd"/>
      <w:r w:rsidR="00DC5125" w:rsidRPr="007F72A1">
        <w:rPr>
          <w:sz w:val="28"/>
          <w:szCs w:val="28"/>
        </w:rPr>
        <w:t xml:space="preserve">: </w:t>
      </w:r>
      <w:proofErr w:type="spellStart"/>
      <w:r w:rsidR="00DC5125" w:rsidRPr="007F72A1">
        <w:rPr>
          <w:sz w:val="28"/>
          <w:szCs w:val="28"/>
        </w:rPr>
        <w:t>text</w:t>
      </w:r>
      <w:proofErr w:type="spellEnd"/>
      <w:r w:rsidR="00DC5125" w:rsidRPr="007F72A1">
        <w:rPr>
          <w:sz w:val="28"/>
          <w:szCs w:val="28"/>
        </w:rPr>
        <w:t>;</w:t>
      </w:r>
    </w:p>
    <w:p w14:paraId="36F2B5FB" w14:textId="5D8ED331" w:rsidR="00DC5125" w:rsidRPr="007F72A1" w:rsidRDefault="002E3D0F" w:rsidP="00D259F2">
      <w:pPr>
        <w:numPr>
          <w:ilvl w:val="0"/>
          <w:numId w:val="2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DC5125" w:rsidRPr="007F72A1">
        <w:rPr>
          <w:sz w:val="28"/>
          <w:szCs w:val="28"/>
        </w:rPr>
        <w:t>нимации: @</w:t>
      </w:r>
      <w:proofErr w:type="spellStart"/>
      <w:r w:rsidR="00DC5125" w:rsidRPr="007F72A1">
        <w:rPr>
          <w:sz w:val="28"/>
          <w:szCs w:val="28"/>
        </w:rPr>
        <w:t>keyframes</w:t>
      </w:r>
      <w:proofErr w:type="spellEnd"/>
      <w:r w:rsidR="00DC5125" w:rsidRPr="007F72A1">
        <w:rPr>
          <w:sz w:val="28"/>
          <w:szCs w:val="28"/>
        </w:rPr>
        <w:t xml:space="preserve"> </w:t>
      </w:r>
      <w:proofErr w:type="spellStart"/>
      <w:r w:rsidR="00DC5125" w:rsidRPr="007F72A1">
        <w:rPr>
          <w:sz w:val="28"/>
          <w:szCs w:val="28"/>
        </w:rPr>
        <w:t>fadeIn</w:t>
      </w:r>
      <w:proofErr w:type="spellEnd"/>
      <w:r w:rsidR="00DC5125" w:rsidRPr="007F72A1">
        <w:rPr>
          <w:sz w:val="28"/>
          <w:szCs w:val="28"/>
        </w:rPr>
        <w:t>, @</w:t>
      </w:r>
      <w:proofErr w:type="spellStart"/>
      <w:r w:rsidR="00DC5125" w:rsidRPr="007F72A1">
        <w:rPr>
          <w:sz w:val="28"/>
          <w:szCs w:val="28"/>
        </w:rPr>
        <w:t>keyframes</w:t>
      </w:r>
      <w:proofErr w:type="spellEnd"/>
      <w:r w:rsidR="00DC5125" w:rsidRPr="007F72A1">
        <w:rPr>
          <w:sz w:val="28"/>
          <w:szCs w:val="28"/>
        </w:rPr>
        <w:t xml:space="preserve"> </w:t>
      </w:r>
      <w:proofErr w:type="spellStart"/>
      <w:r w:rsidR="00DC5125" w:rsidRPr="007F72A1">
        <w:rPr>
          <w:sz w:val="28"/>
          <w:szCs w:val="28"/>
        </w:rPr>
        <w:t>slideInUp</w:t>
      </w:r>
      <w:proofErr w:type="spellEnd"/>
      <w:r w:rsidR="00DC5125" w:rsidRPr="007F72A1">
        <w:rPr>
          <w:sz w:val="28"/>
          <w:szCs w:val="28"/>
        </w:rPr>
        <w:t>, @</w:t>
      </w:r>
      <w:proofErr w:type="spellStart"/>
      <w:r w:rsidR="00DC5125" w:rsidRPr="007F72A1">
        <w:rPr>
          <w:sz w:val="28"/>
          <w:szCs w:val="28"/>
        </w:rPr>
        <w:t>keyframes</w:t>
      </w:r>
      <w:proofErr w:type="spellEnd"/>
      <w:r w:rsidR="00DC5125" w:rsidRPr="007F72A1">
        <w:rPr>
          <w:sz w:val="28"/>
          <w:szCs w:val="28"/>
        </w:rPr>
        <w:t xml:space="preserve"> </w:t>
      </w:r>
      <w:proofErr w:type="spellStart"/>
      <w:r w:rsidR="00DC5125" w:rsidRPr="007F72A1">
        <w:rPr>
          <w:sz w:val="28"/>
          <w:szCs w:val="28"/>
        </w:rPr>
        <w:t>float</w:t>
      </w:r>
      <w:proofErr w:type="spellEnd"/>
      <w:r w:rsidR="00DC5125" w:rsidRPr="007F72A1">
        <w:rPr>
          <w:sz w:val="28"/>
          <w:szCs w:val="28"/>
        </w:rPr>
        <w:t> для плавного появления элементов;</w:t>
      </w:r>
    </w:p>
    <w:p w14:paraId="183C2CB6" w14:textId="4632CBA9" w:rsidR="00DC5125" w:rsidRPr="007F72A1" w:rsidRDefault="002E3D0F" w:rsidP="00D259F2">
      <w:pPr>
        <w:numPr>
          <w:ilvl w:val="0"/>
          <w:numId w:val="2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п</w:t>
      </w:r>
      <w:r w:rsidR="00DC5125" w:rsidRPr="007F72A1">
        <w:rPr>
          <w:sz w:val="28"/>
          <w:szCs w:val="28"/>
        </w:rPr>
        <w:t>севдоэлементы</w:t>
      </w:r>
      <w:proofErr w:type="spellEnd"/>
      <w:r w:rsidR="00DC5125" w:rsidRPr="007F72A1">
        <w:rPr>
          <w:sz w:val="28"/>
          <w:szCs w:val="28"/>
        </w:rPr>
        <w:t> ::</w:t>
      </w:r>
      <w:proofErr w:type="spellStart"/>
      <w:r w:rsidR="00DC5125" w:rsidRPr="007F72A1">
        <w:rPr>
          <w:sz w:val="28"/>
          <w:szCs w:val="28"/>
        </w:rPr>
        <w:t>before</w:t>
      </w:r>
      <w:proofErr w:type="spellEnd"/>
      <w:proofErr w:type="gramEnd"/>
      <w:r w:rsidR="00DC5125" w:rsidRPr="007F72A1">
        <w:rPr>
          <w:sz w:val="28"/>
          <w:szCs w:val="28"/>
        </w:rPr>
        <w:t> и ::</w:t>
      </w:r>
      <w:proofErr w:type="spellStart"/>
      <w:r w:rsidR="00DC5125" w:rsidRPr="007F72A1">
        <w:rPr>
          <w:sz w:val="28"/>
          <w:szCs w:val="28"/>
        </w:rPr>
        <w:t>after</w:t>
      </w:r>
      <w:proofErr w:type="spellEnd"/>
      <w:r w:rsidR="00DC5125" w:rsidRPr="007F72A1">
        <w:rPr>
          <w:sz w:val="28"/>
          <w:szCs w:val="28"/>
        </w:rPr>
        <w:t> для создания анимированных рамок и подчёркиваний;</w:t>
      </w:r>
    </w:p>
    <w:p w14:paraId="578C0361" w14:textId="37903261" w:rsidR="00DC5125" w:rsidRPr="00973691" w:rsidRDefault="002E3D0F" w:rsidP="00D259F2">
      <w:pPr>
        <w:numPr>
          <w:ilvl w:val="0"/>
          <w:numId w:val="2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</w:t>
      </w:r>
      <w:r w:rsidR="00DC5125" w:rsidRPr="007F72A1">
        <w:rPr>
          <w:sz w:val="28"/>
          <w:szCs w:val="28"/>
        </w:rPr>
        <w:t>ильтры</w:t>
      </w:r>
      <w:r w:rsidR="00DC5125" w:rsidRPr="00973691">
        <w:rPr>
          <w:sz w:val="28"/>
          <w:szCs w:val="28"/>
          <w:lang w:val="en-US"/>
        </w:rPr>
        <w:t> filter: drop-</w:t>
      </w:r>
      <w:proofErr w:type="gramStart"/>
      <w:r w:rsidR="00DC5125" w:rsidRPr="00973691">
        <w:rPr>
          <w:sz w:val="28"/>
          <w:szCs w:val="28"/>
          <w:lang w:val="en-US"/>
        </w:rPr>
        <w:t>shadow(</w:t>
      </w:r>
      <w:proofErr w:type="gramEnd"/>
      <w:r w:rsidR="00DC5125" w:rsidRPr="00973691">
        <w:rPr>
          <w:sz w:val="28"/>
          <w:szCs w:val="28"/>
          <w:lang w:val="en-US"/>
        </w:rPr>
        <w:t>), brightness(), grayscale(), blur();</w:t>
      </w:r>
    </w:p>
    <w:p w14:paraId="316A8219" w14:textId="77777777" w:rsidR="00DC5125" w:rsidRPr="007F72A1" w:rsidRDefault="00DC5125" w:rsidP="00D259F2">
      <w:pPr>
        <w:numPr>
          <w:ilvl w:val="0"/>
          <w:numId w:val="2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proofErr w:type="spellStart"/>
      <w:r w:rsidRPr="007F72A1">
        <w:rPr>
          <w:sz w:val="28"/>
          <w:szCs w:val="28"/>
        </w:rPr>
        <w:t>backdrop-filter</w:t>
      </w:r>
      <w:proofErr w:type="spellEnd"/>
      <w:r w:rsidRPr="007F72A1">
        <w:rPr>
          <w:sz w:val="28"/>
          <w:szCs w:val="28"/>
        </w:rPr>
        <w:t xml:space="preserve">: </w:t>
      </w:r>
      <w:proofErr w:type="spellStart"/>
      <w:proofErr w:type="gramStart"/>
      <w:r w:rsidRPr="007F72A1">
        <w:rPr>
          <w:sz w:val="28"/>
          <w:szCs w:val="28"/>
        </w:rPr>
        <w:t>blur</w:t>
      </w:r>
      <w:proofErr w:type="spellEnd"/>
      <w:r w:rsidRPr="007F72A1">
        <w:rPr>
          <w:sz w:val="28"/>
          <w:szCs w:val="28"/>
        </w:rPr>
        <w:t>(</w:t>
      </w:r>
      <w:proofErr w:type="gramEnd"/>
      <w:r w:rsidRPr="007F72A1">
        <w:rPr>
          <w:sz w:val="28"/>
          <w:szCs w:val="28"/>
        </w:rPr>
        <w:t>) для размытия фона карточек зон.</w:t>
      </w:r>
    </w:p>
    <w:p w14:paraId="5E0DB519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Особенности реализации:</w:t>
      </w:r>
    </w:p>
    <w:p w14:paraId="4EE96CE1" w14:textId="0FA75783" w:rsidR="00DC5125" w:rsidRPr="007F72A1" w:rsidRDefault="002E3D0F" w:rsidP="00D259F2">
      <w:pPr>
        <w:numPr>
          <w:ilvl w:val="0"/>
          <w:numId w:val="2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C5125" w:rsidRPr="007F72A1">
        <w:rPr>
          <w:sz w:val="28"/>
          <w:szCs w:val="28"/>
        </w:rPr>
        <w:t>ертикальное меню, выезжающее при наведении, реализовано через </w:t>
      </w:r>
      <w:proofErr w:type="spellStart"/>
      <w:r w:rsidR="00DC5125" w:rsidRPr="007F72A1">
        <w:rPr>
          <w:sz w:val="28"/>
          <w:szCs w:val="28"/>
        </w:rPr>
        <w:t>transition</w:t>
      </w:r>
      <w:proofErr w:type="spellEnd"/>
      <w:r w:rsidR="00DC5125" w:rsidRPr="007F72A1">
        <w:rPr>
          <w:sz w:val="28"/>
          <w:szCs w:val="28"/>
        </w:rPr>
        <w:t> свойства </w:t>
      </w:r>
      <w:proofErr w:type="spellStart"/>
      <w:r w:rsidR="00DC5125" w:rsidRPr="007F72A1">
        <w:rPr>
          <w:sz w:val="28"/>
          <w:szCs w:val="28"/>
        </w:rPr>
        <w:t>left</w:t>
      </w:r>
      <w:proofErr w:type="spellEnd"/>
      <w:r w:rsidR="00DC5125" w:rsidRPr="007F72A1">
        <w:rPr>
          <w:sz w:val="28"/>
          <w:szCs w:val="28"/>
        </w:rPr>
        <w:t xml:space="preserve"> и </w:t>
      </w:r>
      <w:proofErr w:type="spellStart"/>
      <w:r w:rsidR="00DC5125" w:rsidRPr="007F72A1">
        <w:rPr>
          <w:sz w:val="28"/>
          <w:szCs w:val="28"/>
        </w:rPr>
        <w:t>ховер</w:t>
      </w:r>
      <w:proofErr w:type="spellEnd"/>
      <w:r w:rsidR="00DC5125" w:rsidRPr="007F72A1">
        <w:rPr>
          <w:sz w:val="28"/>
          <w:szCs w:val="28"/>
        </w:rPr>
        <w:t xml:space="preserve"> на триггер</w:t>
      </w:r>
      <w:r>
        <w:rPr>
          <w:sz w:val="28"/>
          <w:szCs w:val="28"/>
        </w:rPr>
        <w:t>;</w:t>
      </w:r>
    </w:p>
    <w:p w14:paraId="6C02C3AF" w14:textId="37A9A2F1" w:rsidR="00DC5125" w:rsidRPr="007F72A1" w:rsidRDefault="002E3D0F" w:rsidP="00D259F2">
      <w:pPr>
        <w:numPr>
          <w:ilvl w:val="0"/>
          <w:numId w:val="2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DC5125" w:rsidRPr="007F72A1">
        <w:rPr>
          <w:sz w:val="28"/>
          <w:szCs w:val="28"/>
        </w:rPr>
        <w:t>арусель на радиокнопках – нестандартное решение, демонстрирующее возможности CSS без JS</w:t>
      </w:r>
      <w:r>
        <w:rPr>
          <w:sz w:val="28"/>
          <w:szCs w:val="28"/>
        </w:rPr>
        <w:t>;</w:t>
      </w:r>
    </w:p>
    <w:p w14:paraId="411A0982" w14:textId="0C221D7D" w:rsidR="00DC5125" w:rsidRPr="007F72A1" w:rsidRDefault="002E3D0F" w:rsidP="00D259F2">
      <w:pPr>
        <w:numPr>
          <w:ilvl w:val="0"/>
          <w:numId w:val="2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DC5125" w:rsidRPr="007F72A1">
        <w:rPr>
          <w:sz w:val="28"/>
          <w:szCs w:val="28"/>
        </w:rPr>
        <w:t xml:space="preserve">арта Яндекс вставлена через </w:t>
      </w:r>
      <w:proofErr w:type="spellStart"/>
      <w:r w:rsidR="00DC5125" w:rsidRPr="007F72A1">
        <w:rPr>
          <w:sz w:val="28"/>
          <w:szCs w:val="28"/>
        </w:rPr>
        <w:t>iframe</w:t>
      </w:r>
      <w:proofErr w:type="spellEnd"/>
      <w:r w:rsidR="00DC5125" w:rsidRPr="007F72A1">
        <w:rPr>
          <w:sz w:val="28"/>
          <w:szCs w:val="28"/>
        </w:rPr>
        <w:t>.</w:t>
      </w:r>
    </w:p>
    <w:p w14:paraId="1EEBA0A9" w14:textId="3781FFF3" w:rsidR="00DC5125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Недостатки данной версии: сложность поддержки нестандартной карусели, отсутствие готовых компонентов (тосты, </w:t>
      </w:r>
      <w:proofErr w:type="spellStart"/>
      <w:r w:rsidRPr="007F72A1">
        <w:rPr>
          <w:sz w:val="28"/>
          <w:szCs w:val="28"/>
        </w:rPr>
        <w:t>тултипы</w:t>
      </w:r>
      <w:proofErr w:type="spellEnd"/>
      <w:r w:rsidRPr="007F72A1">
        <w:rPr>
          <w:sz w:val="28"/>
          <w:szCs w:val="28"/>
        </w:rPr>
        <w:t xml:space="preserve"> пришлось бы реализовывать самостоятельно). Тем не менее, версия полностью соответствует макету и адаптивна.</w:t>
      </w:r>
    </w:p>
    <w:p w14:paraId="1144CF11" w14:textId="77777777" w:rsidR="00D259F2" w:rsidRPr="007F72A1" w:rsidRDefault="00D259F2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07F4477" w14:textId="17C88516" w:rsidR="00DC5125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D259F2">
        <w:rPr>
          <w:b/>
          <w:bCs/>
          <w:sz w:val="28"/>
          <w:szCs w:val="28"/>
        </w:rPr>
        <w:t>3.2 Реализация с помощью CSS-фреймворка</w:t>
      </w:r>
    </w:p>
    <w:p w14:paraId="02A66288" w14:textId="77777777" w:rsidR="00D259F2" w:rsidRPr="00D259F2" w:rsidRDefault="00D259F2" w:rsidP="007F72A1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3D72779A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lastRenderedPageBreak/>
        <w:t xml:space="preserve">Вторая версия сайта построена на основе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5.3.3 (подключён через CDN).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используется для сетки, компонентов и утилит. Дополнительный CSS-файл style.css содержит </w:t>
      </w:r>
      <w:proofErr w:type="spellStart"/>
      <w:r w:rsidRPr="007F72A1">
        <w:rPr>
          <w:sz w:val="28"/>
          <w:szCs w:val="28"/>
        </w:rPr>
        <w:t>кастомные</w:t>
      </w:r>
      <w:proofErr w:type="spellEnd"/>
      <w:r w:rsidRPr="007F72A1">
        <w:rPr>
          <w:sz w:val="28"/>
          <w:szCs w:val="28"/>
        </w:rPr>
        <w:t xml:space="preserve"> стили (цвета, градиенты, анимации, переопределение переменных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>).</w:t>
      </w:r>
    </w:p>
    <w:p w14:paraId="6B6317C6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7F72A1">
        <w:rPr>
          <w:sz w:val="28"/>
          <w:szCs w:val="28"/>
        </w:rPr>
        <w:t>Подключение</w:t>
      </w:r>
      <w:r w:rsidRPr="00973691">
        <w:rPr>
          <w:sz w:val="28"/>
          <w:szCs w:val="28"/>
          <w:lang w:val="en-US"/>
        </w:rPr>
        <w:t xml:space="preserve"> Bootstrap:</w:t>
      </w:r>
    </w:p>
    <w:p w14:paraId="5393F60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html</w:t>
      </w:r>
    </w:p>
    <w:p w14:paraId="6E531295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&lt;link href="https://cdn.jsdelivr.net/npm/bootstrap@5.3.3/dist/css/bootstrap.min.css" </w:t>
      </w:r>
      <w:proofErr w:type="spellStart"/>
      <w:r w:rsidRPr="00973691">
        <w:rPr>
          <w:sz w:val="28"/>
          <w:szCs w:val="28"/>
          <w:lang w:val="en-US"/>
        </w:rPr>
        <w:t>rel</w:t>
      </w:r>
      <w:proofErr w:type="spellEnd"/>
      <w:r w:rsidRPr="00973691">
        <w:rPr>
          <w:sz w:val="28"/>
          <w:szCs w:val="28"/>
          <w:lang w:val="en-US"/>
        </w:rPr>
        <w:t>="stylesheet"&gt;</w:t>
      </w:r>
    </w:p>
    <w:p w14:paraId="03FCD15F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&lt;script src="https://cdn.jsdelivr.net/npm/bootstrap@5.3.3/dist/js/bootstrap.bundle.min.js"&gt;&lt;/script&gt;</w:t>
      </w:r>
    </w:p>
    <w:p w14:paraId="14F8EB14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Использованные компоненты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>:</w:t>
      </w:r>
    </w:p>
    <w:p w14:paraId="65A402BE" w14:textId="2B5143CB" w:rsidR="00D259F2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n</w:t>
      </w:r>
      <w:proofErr w:type="spellStart"/>
      <w:r w:rsidR="00DC5125" w:rsidRPr="00D259F2">
        <w:rPr>
          <w:sz w:val="28"/>
          <w:szCs w:val="28"/>
        </w:rPr>
        <w:t>avbar</w:t>
      </w:r>
      <w:proofErr w:type="spellEnd"/>
      <w:r w:rsidR="00DC5125" w:rsidRPr="00D259F2">
        <w:rPr>
          <w:sz w:val="28"/>
          <w:szCs w:val="28"/>
        </w:rPr>
        <w:t> – адаптивная панель навигации с бургер-меню.</w:t>
      </w:r>
      <w:r>
        <w:rPr>
          <w:sz w:val="28"/>
          <w:szCs w:val="28"/>
        </w:rPr>
        <w:t xml:space="preserve"> </w:t>
      </w:r>
      <w:r w:rsidR="00DC5125" w:rsidRPr="00D259F2">
        <w:rPr>
          <w:sz w:val="28"/>
          <w:szCs w:val="28"/>
        </w:rPr>
        <w:t>Классы</w:t>
      </w:r>
      <w:proofErr w:type="gramStart"/>
      <w:r w:rsidR="00DC5125" w:rsidRPr="00973691">
        <w:rPr>
          <w:sz w:val="28"/>
          <w:szCs w:val="28"/>
          <w:lang w:val="en-US"/>
        </w:rPr>
        <w:t>: .navbar</w:t>
      </w:r>
      <w:proofErr w:type="gramEnd"/>
      <w:r w:rsidR="00DC5125" w:rsidRPr="00973691">
        <w:rPr>
          <w:sz w:val="28"/>
          <w:szCs w:val="28"/>
          <w:lang w:val="en-US"/>
        </w:rPr>
        <w:t>, .navbar-expand-lg, .navbar-dark, .bg-black, .fixed-top</w:t>
      </w:r>
      <w:r w:rsidRPr="00D259F2">
        <w:rPr>
          <w:sz w:val="28"/>
          <w:szCs w:val="28"/>
          <w:lang w:val="en-US"/>
        </w:rPr>
        <w:t>;</w:t>
      </w:r>
    </w:p>
    <w:p w14:paraId="2C5F0F45" w14:textId="64DC7279" w:rsidR="00DC5125" w:rsidRPr="00D259F2" w:rsidRDefault="00D259F2" w:rsidP="00D259F2">
      <w:pPr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>
        <w:rPr>
          <w:sz w:val="28"/>
          <w:szCs w:val="28"/>
          <w:lang w:val="en-US"/>
        </w:rPr>
        <w:t>d</w:t>
      </w:r>
      <w:proofErr w:type="spellStart"/>
      <w:r w:rsidRPr="00D259F2">
        <w:rPr>
          <w:sz w:val="28"/>
          <w:szCs w:val="28"/>
        </w:rPr>
        <w:t>ropdown</w:t>
      </w:r>
      <w:proofErr w:type="spellEnd"/>
      <w:r w:rsidRPr="00D259F2">
        <w:rPr>
          <w:sz w:val="28"/>
          <w:szCs w:val="28"/>
        </w:rPr>
        <w:t xml:space="preserve"> – Выпадающее меню "Услуги" в </w:t>
      </w:r>
      <w:proofErr w:type="spellStart"/>
      <w:r w:rsidRPr="00D259F2">
        <w:rPr>
          <w:sz w:val="28"/>
          <w:szCs w:val="28"/>
        </w:rPr>
        <w:t>навбаре</w:t>
      </w:r>
      <w:proofErr w:type="spellEnd"/>
      <w:r w:rsidRPr="00D259F2">
        <w:rPr>
          <w:sz w:val="28"/>
          <w:szCs w:val="28"/>
        </w:rPr>
        <w:t xml:space="preserve">. </w:t>
      </w:r>
      <w:proofErr w:type="gramStart"/>
      <w:r w:rsidRPr="00D259F2">
        <w:rPr>
          <w:sz w:val="28"/>
          <w:szCs w:val="28"/>
        </w:rPr>
        <w:t>Р</w:t>
      </w:r>
      <w:r w:rsidR="00DC5125" w:rsidRPr="00D259F2">
        <w:rPr>
          <w:sz w:val="28"/>
          <w:szCs w:val="28"/>
        </w:rPr>
        <w:t xml:space="preserve">еализован </w:t>
      </w:r>
      <w:r w:rsidRPr="00D259F2">
        <w:rPr>
          <w:sz w:val="28"/>
          <w:szCs w:val="28"/>
        </w:rPr>
        <w:t xml:space="preserve"> </w:t>
      </w:r>
      <w:r w:rsidR="00DC5125" w:rsidRPr="00D259F2">
        <w:rPr>
          <w:sz w:val="28"/>
          <w:szCs w:val="28"/>
        </w:rPr>
        <w:t>через</w:t>
      </w:r>
      <w:proofErr w:type="gramEnd"/>
      <w:r w:rsidR="00DC5125" w:rsidRPr="00D259F2">
        <w:rPr>
          <w:sz w:val="28"/>
          <w:szCs w:val="28"/>
        </w:rPr>
        <w:t> .</w:t>
      </w:r>
      <w:proofErr w:type="spellStart"/>
      <w:r w:rsidR="00DC5125" w:rsidRPr="00D259F2">
        <w:rPr>
          <w:sz w:val="28"/>
          <w:szCs w:val="28"/>
        </w:rPr>
        <w:t>dropdown-toggle</w:t>
      </w:r>
      <w:proofErr w:type="spellEnd"/>
      <w:r w:rsidR="00DC5125" w:rsidRPr="00D259F2">
        <w:rPr>
          <w:sz w:val="28"/>
          <w:szCs w:val="28"/>
        </w:rPr>
        <w:t> и .</w:t>
      </w:r>
      <w:proofErr w:type="spellStart"/>
      <w:r w:rsidR="00DC5125" w:rsidRPr="00D259F2">
        <w:rPr>
          <w:sz w:val="28"/>
          <w:szCs w:val="28"/>
        </w:rPr>
        <w:t>dropdown-menu</w:t>
      </w:r>
      <w:proofErr w:type="spellEnd"/>
      <w:r w:rsidRPr="00D259F2">
        <w:rPr>
          <w:sz w:val="28"/>
          <w:szCs w:val="28"/>
        </w:rPr>
        <w:t>;</w:t>
      </w:r>
    </w:p>
    <w:p w14:paraId="55D99BF6" w14:textId="0F6F4374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259F2">
        <w:rPr>
          <w:sz w:val="28"/>
          <w:szCs w:val="28"/>
        </w:rPr>
        <w:t xml:space="preserve">3 </w:t>
      </w:r>
      <w:proofErr w:type="spellStart"/>
      <w:r w:rsidRPr="00D259F2">
        <w:rPr>
          <w:sz w:val="28"/>
          <w:szCs w:val="28"/>
        </w:rPr>
        <w:t>o</w:t>
      </w:r>
      <w:r w:rsidR="00DC5125" w:rsidRPr="00D259F2">
        <w:rPr>
          <w:sz w:val="28"/>
          <w:szCs w:val="28"/>
        </w:rPr>
        <w:t>ffcanvas</w:t>
      </w:r>
      <w:proofErr w:type="spellEnd"/>
      <w:r w:rsidR="00DC5125" w:rsidRPr="00D259F2">
        <w:rPr>
          <w:sz w:val="28"/>
          <w:szCs w:val="28"/>
        </w:rPr>
        <w:t> – боковое меню. Классы</w:t>
      </w:r>
      <w:proofErr w:type="gramStart"/>
      <w:r w:rsidR="00DC5125" w:rsidRPr="00D259F2">
        <w:rPr>
          <w:sz w:val="28"/>
          <w:szCs w:val="28"/>
        </w:rPr>
        <w:t>: .</w:t>
      </w:r>
      <w:proofErr w:type="spellStart"/>
      <w:r w:rsidR="00DC5125" w:rsidRPr="00D259F2">
        <w:rPr>
          <w:sz w:val="28"/>
          <w:szCs w:val="28"/>
        </w:rPr>
        <w:t>offcanvas</w:t>
      </w:r>
      <w:proofErr w:type="spellEnd"/>
      <w:proofErr w:type="gramEnd"/>
      <w:r w:rsidR="00DC5125" w:rsidRPr="00D259F2">
        <w:rPr>
          <w:sz w:val="28"/>
          <w:szCs w:val="28"/>
        </w:rPr>
        <w:t>, .</w:t>
      </w:r>
      <w:proofErr w:type="spellStart"/>
      <w:r w:rsidR="00DC5125" w:rsidRPr="00D259F2">
        <w:rPr>
          <w:sz w:val="28"/>
          <w:szCs w:val="28"/>
        </w:rPr>
        <w:t>offcanvas-start</w:t>
      </w:r>
      <w:proofErr w:type="spellEnd"/>
      <w:r w:rsidR="00DC5125" w:rsidRPr="00D259F2">
        <w:rPr>
          <w:sz w:val="28"/>
          <w:szCs w:val="28"/>
        </w:rPr>
        <w:t>. Открытие происходит через атрибут </w:t>
      </w:r>
      <w:proofErr w:type="spellStart"/>
      <w:r w:rsidR="00DC5125" w:rsidRPr="00D259F2">
        <w:rPr>
          <w:sz w:val="28"/>
          <w:szCs w:val="28"/>
        </w:rPr>
        <w:t>data-bs-toggle</w:t>
      </w:r>
      <w:proofErr w:type="spellEnd"/>
      <w:r w:rsidR="00DC5125" w:rsidRPr="00D259F2">
        <w:rPr>
          <w:sz w:val="28"/>
          <w:szCs w:val="28"/>
        </w:rPr>
        <w:t>="</w:t>
      </w:r>
      <w:proofErr w:type="spellStart"/>
      <w:r w:rsidR="00DC5125" w:rsidRPr="00D259F2">
        <w:rPr>
          <w:sz w:val="28"/>
          <w:szCs w:val="28"/>
        </w:rPr>
        <w:t>offcanvas</w:t>
      </w:r>
      <w:proofErr w:type="spellEnd"/>
      <w:r w:rsidR="00DC5125" w:rsidRPr="00D259F2">
        <w:rPr>
          <w:sz w:val="28"/>
          <w:szCs w:val="28"/>
        </w:rPr>
        <w:t>"</w:t>
      </w:r>
      <w:r w:rsidRPr="00D259F2">
        <w:rPr>
          <w:sz w:val="28"/>
          <w:szCs w:val="28"/>
        </w:rPr>
        <w:t>;</w:t>
      </w:r>
    </w:p>
    <w:p w14:paraId="18411AAA" w14:textId="2F6C93C2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>
        <w:rPr>
          <w:sz w:val="28"/>
          <w:szCs w:val="28"/>
          <w:lang w:val="en-US"/>
        </w:rPr>
        <w:t>t</w:t>
      </w:r>
      <w:proofErr w:type="spellStart"/>
      <w:r w:rsidR="00DC5125" w:rsidRPr="00D259F2">
        <w:rPr>
          <w:sz w:val="28"/>
          <w:szCs w:val="28"/>
        </w:rPr>
        <w:t>abs</w:t>
      </w:r>
      <w:proofErr w:type="spellEnd"/>
      <w:r w:rsidR="00DC5125" w:rsidRPr="00D259F2">
        <w:rPr>
          <w:sz w:val="28"/>
          <w:szCs w:val="28"/>
        </w:rPr>
        <w:t> – навигационные вкладки для зон. Использованы .</w:t>
      </w:r>
      <w:proofErr w:type="spellStart"/>
      <w:r w:rsidR="00DC5125" w:rsidRPr="00D259F2">
        <w:rPr>
          <w:sz w:val="28"/>
          <w:szCs w:val="28"/>
        </w:rPr>
        <w:t>nav</w:t>
      </w:r>
      <w:proofErr w:type="spellEnd"/>
      <w:r w:rsidR="00DC5125" w:rsidRPr="00D259F2">
        <w:rPr>
          <w:sz w:val="28"/>
          <w:szCs w:val="28"/>
        </w:rPr>
        <w:t>, .</w:t>
      </w:r>
      <w:proofErr w:type="spellStart"/>
      <w:r w:rsidR="00DC5125" w:rsidRPr="00D259F2">
        <w:rPr>
          <w:sz w:val="28"/>
          <w:szCs w:val="28"/>
        </w:rPr>
        <w:t>nav-tabs</w:t>
      </w:r>
      <w:proofErr w:type="spellEnd"/>
      <w:r w:rsidR="00DC5125" w:rsidRPr="00D259F2">
        <w:rPr>
          <w:sz w:val="28"/>
          <w:szCs w:val="28"/>
        </w:rPr>
        <w:t>, .</w:t>
      </w:r>
      <w:proofErr w:type="spellStart"/>
      <w:r w:rsidR="00DC5125" w:rsidRPr="00D259F2">
        <w:rPr>
          <w:sz w:val="28"/>
          <w:szCs w:val="28"/>
        </w:rPr>
        <w:t>tab-content</w:t>
      </w:r>
      <w:proofErr w:type="spellEnd"/>
      <w:r w:rsidR="00DC5125" w:rsidRPr="00D259F2">
        <w:rPr>
          <w:sz w:val="28"/>
          <w:szCs w:val="28"/>
        </w:rPr>
        <w:t>, .</w:t>
      </w:r>
      <w:proofErr w:type="spellStart"/>
      <w:r w:rsidR="00DC5125" w:rsidRPr="00D259F2">
        <w:rPr>
          <w:sz w:val="28"/>
          <w:szCs w:val="28"/>
        </w:rPr>
        <w:t>tab-pane</w:t>
      </w:r>
      <w:proofErr w:type="spellEnd"/>
      <w:r w:rsidR="00DC5125" w:rsidRPr="00D259F2">
        <w:rPr>
          <w:sz w:val="28"/>
          <w:szCs w:val="28"/>
        </w:rPr>
        <w:t>. Переключение осуществляется через </w:t>
      </w:r>
      <w:proofErr w:type="spellStart"/>
      <w:r w:rsidR="00DC5125" w:rsidRPr="00D259F2">
        <w:rPr>
          <w:sz w:val="28"/>
          <w:szCs w:val="28"/>
        </w:rPr>
        <w:t>data-bs-toggle</w:t>
      </w:r>
      <w:proofErr w:type="spellEnd"/>
      <w:r w:rsidR="00DC5125" w:rsidRPr="00D259F2">
        <w:rPr>
          <w:sz w:val="28"/>
          <w:szCs w:val="28"/>
        </w:rPr>
        <w:t>="</w:t>
      </w:r>
      <w:proofErr w:type="spellStart"/>
      <w:r w:rsidR="00DC5125" w:rsidRPr="00D259F2">
        <w:rPr>
          <w:sz w:val="28"/>
          <w:szCs w:val="28"/>
        </w:rPr>
        <w:t>tab</w:t>
      </w:r>
      <w:proofErr w:type="spellEnd"/>
      <w:r w:rsidR="00DC5125" w:rsidRPr="00D259F2">
        <w:rPr>
          <w:sz w:val="28"/>
          <w:szCs w:val="28"/>
        </w:rPr>
        <w:t>"</w:t>
      </w:r>
      <w:r w:rsidRPr="00D259F2">
        <w:rPr>
          <w:sz w:val="28"/>
          <w:szCs w:val="28"/>
        </w:rPr>
        <w:t>;</w:t>
      </w:r>
    </w:p>
    <w:p w14:paraId="14A8AD9F" w14:textId="404B0854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259F2">
        <w:rPr>
          <w:sz w:val="28"/>
          <w:szCs w:val="28"/>
          <w:lang w:val="en-US"/>
        </w:rPr>
        <w:t xml:space="preserve">5 </w:t>
      </w:r>
      <w:r>
        <w:rPr>
          <w:sz w:val="28"/>
          <w:szCs w:val="28"/>
          <w:lang w:val="en-US"/>
        </w:rPr>
        <w:t>c</w:t>
      </w:r>
      <w:r w:rsidR="00DC5125" w:rsidRPr="00973691">
        <w:rPr>
          <w:sz w:val="28"/>
          <w:szCs w:val="28"/>
          <w:lang w:val="en-US"/>
        </w:rPr>
        <w:t xml:space="preserve">arousel – </w:t>
      </w:r>
      <w:r w:rsidR="00DC5125" w:rsidRPr="00D259F2">
        <w:rPr>
          <w:sz w:val="28"/>
          <w:szCs w:val="28"/>
        </w:rPr>
        <w:t>карусель</w:t>
      </w:r>
      <w:r w:rsidR="00DC5125" w:rsidRPr="00973691">
        <w:rPr>
          <w:sz w:val="28"/>
          <w:szCs w:val="28"/>
          <w:lang w:val="en-US"/>
        </w:rPr>
        <w:t xml:space="preserve"> </w:t>
      </w:r>
      <w:r w:rsidR="00DC5125" w:rsidRPr="00D259F2">
        <w:rPr>
          <w:sz w:val="28"/>
          <w:szCs w:val="28"/>
        </w:rPr>
        <w:t>изображений</w:t>
      </w:r>
      <w:r w:rsidR="00DC5125" w:rsidRPr="00973691">
        <w:rPr>
          <w:sz w:val="28"/>
          <w:szCs w:val="28"/>
          <w:lang w:val="en-US"/>
        </w:rPr>
        <w:t xml:space="preserve">. </w:t>
      </w:r>
      <w:r w:rsidR="00DC5125" w:rsidRPr="00D259F2">
        <w:rPr>
          <w:sz w:val="28"/>
          <w:szCs w:val="28"/>
        </w:rPr>
        <w:t>Классы</w:t>
      </w:r>
      <w:proofErr w:type="gramStart"/>
      <w:r w:rsidR="00DC5125" w:rsidRPr="00973691">
        <w:rPr>
          <w:sz w:val="28"/>
          <w:szCs w:val="28"/>
          <w:lang w:val="en-US"/>
        </w:rPr>
        <w:t>: .carousel</w:t>
      </w:r>
      <w:proofErr w:type="gramEnd"/>
      <w:r w:rsidR="00DC5125" w:rsidRPr="00973691">
        <w:rPr>
          <w:sz w:val="28"/>
          <w:szCs w:val="28"/>
          <w:lang w:val="en-US"/>
        </w:rPr>
        <w:t>, .carousel</w:t>
      </w:r>
      <w:r w:rsidRPr="00D259F2">
        <w:rPr>
          <w:sz w:val="28"/>
          <w:szCs w:val="28"/>
          <w:lang w:val="en-US"/>
        </w:rPr>
        <w:t xml:space="preserve"> </w:t>
      </w:r>
      <w:r w:rsidR="00DC5125" w:rsidRPr="00973691">
        <w:rPr>
          <w:sz w:val="28"/>
          <w:szCs w:val="28"/>
          <w:lang w:val="en-US"/>
        </w:rPr>
        <w:t>indicators, .carousel-inner, .carousel-control-</w:t>
      </w:r>
      <w:proofErr w:type="spellStart"/>
      <w:r w:rsidR="00DC5125" w:rsidRPr="00973691">
        <w:rPr>
          <w:sz w:val="28"/>
          <w:szCs w:val="28"/>
          <w:lang w:val="en-US"/>
        </w:rPr>
        <w:t>prev</w:t>
      </w:r>
      <w:proofErr w:type="spellEnd"/>
      <w:r w:rsidR="00DC5125" w:rsidRPr="00973691">
        <w:rPr>
          <w:sz w:val="28"/>
          <w:szCs w:val="28"/>
          <w:lang w:val="en-US"/>
        </w:rPr>
        <w:t xml:space="preserve">/next. </w:t>
      </w:r>
      <w:r w:rsidR="00DC5125" w:rsidRPr="00D259F2">
        <w:rPr>
          <w:sz w:val="28"/>
          <w:szCs w:val="28"/>
        </w:rPr>
        <w:t>Поддержка сенсорного управления</w:t>
      </w:r>
      <w:r>
        <w:rPr>
          <w:sz w:val="28"/>
          <w:szCs w:val="28"/>
        </w:rPr>
        <w:t>;</w:t>
      </w:r>
    </w:p>
    <w:p w14:paraId="261979A4" w14:textId="1036FED7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6 </w:t>
      </w:r>
      <w:r>
        <w:rPr>
          <w:sz w:val="28"/>
          <w:szCs w:val="28"/>
          <w:lang w:val="en-US"/>
        </w:rPr>
        <w:t>m</w:t>
      </w:r>
      <w:proofErr w:type="spellStart"/>
      <w:r w:rsidR="00DC5125" w:rsidRPr="00D259F2">
        <w:rPr>
          <w:sz w:val="28"/>
          <w:szCs w:val="28"/>
        </w:rPr>
        <w:t>odal</w:t>
      </w:r>
      <w:proofErr w:type="spellEnd"/>
      <w:r w:rsidR="00DC5125" w:rsidRPr="00D259F2">
        <w:rPr>
          <w:sz w:val="28"/>
          <w:szCs w:val="28"/>
        </w:rPr>
        <w:t> – модальное окно для заявки на ДР. Классы</w:t>
      </w:r>
      <w:proofErr w:type="gramStart"/>
      <w:r w:rsidR="00DC5125" w:rsidRPr="00973691">
        <w:rPr>
          <w:sz w:val="28"/>
          <w:szCs w:val="28"/>
          <w:lang w:val="en-US"/>
        </w:rPr>
        <w:t>: .modal</w:t>
      </w:r>
      <w:proofErr w:type="gramEnd"/>
      <w:r w:rsidR="00DC5125" w:rsidRPr="00973691">
        <w:rPr>
          <w:sz w:val="28"/>
          <w:szCs w:val="28"/>
          <w:lang w:val="en-US"/>
        </w:rPr>
        <w:t xml:space="preserve">, .modal-dialog, .modal-content. </w:t>
      </w:r>
      <w:r w:rsidR="00DC5125" w:rsidRPr="00D259F2">
        <w:rPr>
          <w:sz w:val="28"/>
          <w:szCs w:val="28"/>
        </w:rPr>
        <w:t>Активация</w:t>
      </w:r>
      <w:r w:rsidR="00DC5125" w:rsidRPr="00973691">
        <w:rPr>
          <w:sz w:val="28"/>
          <w:szCs w:val="28"/>
          <w:lang w:val="en-US"/>
        </w:rPr>
        <w:t xml:space="preserve"> </w:t>
      </w:r>
      <w:r w:rsidR="00DC5125" w:rsidRPr="00D259F2">
        <w:rPr>
          <w:sz w:val="28"/>
          <w:szCs w:val="28"/>
        </w:rPr>
        <w:t>через</w:t>
      </w:r>
      <w:r w:rsidR="00DC5125" w:rsidRPr="00973691">
        <w:rPr>
          <w:sz w:val="28"/>
          <w:szCs w:val="28"/>
          <w:lang w:val="en-US"/>
        </w:rPr>
        <w:t> data-bs-toggle="modal"</w:t>
      </w:r>
      <w:r w:rsidRPr="00D259F2">
        <w:rPr>
          <w:sz w:val="28"/>
          <w:szCs w:val="28"/>
          <w:lang w:val="en-US"/>
        </w:rPr>
        <w:t>;</w:t>
      </w:r>
    </w:p>
    <w:p w14:paraId="3A5C49FE" w14:textId="7C3230FD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7 </w:t>
      </w:r>
      <w:r>
        <w:rPr>
          <w:sz w:val="28"/>
          <w:szCs w:val="28"/>
          <w:lang w:val="en-US"/>
        </w:rPr>
        <w:t>t</w:t>
      </w:r>
      <w:proofErr w:type="spellStart"/>
      <w:r w:rsidR="00DC5125" w:rsidRPr="00D259F2">
        <w:rPr>
          <w:sz w:val="28"/>
          <w:szCs w:val="28"/>
        </w:rPr>
        <w:t>oast</w:t>
      </w:r>
      <w:proofErr w:type="spellEnd"/>
      <w:r w:rsidR="00DC5125" w:rsidRPr="00D259F2">
        <w:rPr>
          <w:sz w:val="28"/>
          <w:szCs w:val="28"/>
        </w:rPr>
        <w:t> – всплывающее уведомление после отправки формы. Классы</w:t>
      </w:r>
      <w:r w:rsidR="00DC5125" w:rsidRPr="00973691">
        <w:rPr>
          <w:sz w:val="28"/>
          <w:szCs w:val="28"/>
          <w:lang w:val="en-US"/>
        </w:rPr>
        <w:t xml:space="preserve">: .toast, .toast-container. </w:t>
      </w:r>
      <w:r w:rsidR="00DC5125" w:rsidRPr="00D259F2">
        <w:rPr>
          <w:sz w:val="28"/>
          <w:szCs w:val="28"/>
        </w:rPr>
        <w:t>Показывается</w:t>
      </w:r>
      <w:r w:rsidR="00DC5125" w:rsidRPr="00973691">
        <w:rPr>
          <w:sz w:val="28"/>
          <w:szCs w:val="28"/>
          <w:lang w:val="en-US"/>
        </w:rPr>
        <w:t xml:space="preserve"> </w:t>
      </w:r>
      <w:r w:rsidR="00DC5125" w:rsidRPr="00D259F2">
        <w:rPr>
          <w:sz w:val="28"/>
          <w:szCs w:val="28"/>
        </w:rPr>
        <w:t>через</w:t>
      </w:r>
      <w:r w:rsidR="00DC5125" w:rsidRPr="00973691">
        <w:rPr>
          <w:sz w:val="28"/>
          <w:szCs w:val="28"/>
          <w:lang w:val="en-US"/>
        </w:rPr>
        <w:t xml:space="preserve"> JavaScript: new </w:t>
      </w:r>
      <w:proofErr w:type="spellStart"/>
      <w:proofErr w:type="gramStart"/>
      <w:r w:rsidR="00DC5125" w:rsidRPr="00973691">
        <w:rPr>
          <w:sz w:val="28"/>
          <w:szCs w:val="28"/>
          <w:lang w:val="en-US"/>
        </w:rPr>
        <w:t>bootstrap.Toast</w:t>
      </w:r>
      <w:proofErr w:type="spellEnd"/>
      <w:proofErr w:type="gramEnd"/>
      <w:r w:rsidR="00DC5125" w:rsidRPr="00973691">
        <w:rPr>
          <w:sz w:val="28"/>
          <w:szCs w:val="28"/>
          <w:lang w:val="en-US"/>
        </w:rPr>
        <w:t>(</w:t>
      </w:r>
      <w:proofErr w:type="spellStart"/>
      <w:r w:rsidR="00DC5125" w:rsidRPr="00973691">
        <w:rPr>
          <w:sz w:val="28"/>
          <w:szCs w:val="28"/>
          <w:lang w:val="en-US"/>
        </w:rPr>
        <w:t>toastEl</w:t>
      </w:r>
      <w:proofErr w:type="spellEnd"/>
      <w:r w:rsidR="00DC5125" w:rsidRPr="00973691">
        <w:rPr>
          <w:sz w:val="28"/>
          <w:szCs w:val="28"/>
          <w:lang w:val="en-US"/>
        </w:rPr>
        <w:t>).show()</w:t>
      </w:r>
      <w:r w:rsidRPr="00D259F2">
        <w:rPr>
          <w:sz w:val="28"/>
          <w:szCs w:val="28"/>
          <w:lang w:val="en-US"/>
        </w:rPr>
        <w:t>;</w:t>
      </w:r>
    </w:p>
    <w:p w14:paraId="018F5EB5" w14:textId="692CFE6C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8 </w:t>
      </w:r>
      <w:r>
        <w:rPr>
          <w:sz w:val="28"/>
          <w:szCs w:val="28"/>
          <w:lang w:val="en-US"/>
        </w:rPr>
        <w:t>a</w:t>
      </w:r>
      <w:proofErr w:type="spellStart"/>
      <w:r w:rsidR="00DC5125" w:rsidRPr="00D259F2">
        <w:rPr>
          <w:sz w:val="28"/>
          <w:szCs w:val="28"/>
        </w:rPr>
        <w:t>ccordion</w:t>
      </w:r>
      <w:proofErr w:type="spellEnd"/>
      <w:r w:rsidR="00DC5125" w:rsidRPr="00D259F2">
        <w:rPr>
          <w:sz w:val="28"/>
          <w:szCs w:val="28"/>
        </w:rPr>
        <w:t> – раскрывающийся блок с условиями акции. Классы</w:t>
      </w:r>
      <w:proofErr w:type="gramStart"/>
      <w:r w:rsidR="00DC5125" w:rsidRPr="00973691">
        <w:rPr>
          <w:sz w:val="28"/>
          <w:szCs w:val="28"/>
          <w:lang w:val="en-US"/>
        </w:rPr>
        <w:t>: .accordion</w:t>
      </w:r>
      <w:proofErr w:type="gramEnd"/>
      <w:r w:rsidR="00DC5125" w:rsidRPr="00973691">
        <w:rPr>
          <w:sz w:val="28"/>
          <w:szCs w:val="28"/>
          <w:lang w:val="en-US"/>
        </w:rPr>
        <w:t>, .accordion-item, .accordion-header, .accordion-collapse</w:t>
      </w:r>
      <w:r w:rsidRPr="00D259F2">
        <w:rPr>
          <w:sz w:val="28"/>
          <w:szCs w:val="28"/>
          <w:lang w:val="en-US"/>
        </w:rPr>
        <w:t>;</w:t>
      </w:r>
    </w:p>
    <w:p w14:paraId="7430F987" w14:textId="14D65A88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9 </w:t>
      </w:r>
      <w:r>
        <w:rPr>
          <w:sz w:val="28"/>
          <w:szCs w:val="28"/>
          <w:lang w:val="en-US"/>
        </w:rPr>
        <w:t>t</w:t>
      </w:r>
      <w:proofErr w:type="spellStart"/>
      <w:r w:rsidR="00DC5125" w:rsidRPr="00D259F2">
        <w:rPr>
          <w:sz w:val="28"/>
          <w:szCs w:val="28"/>
        </w:rPr>
        <w:t>ooltips</w:t>
      </w:r>
      <w:proofErr w:type="spellEnd"/>
      <w:r w:rsidR="00DC5125" w:rsidRPr="00D259F2">
        <w:rPr>
          <w:sz w:val="28"/>
          <w:szCs w:val="28"/>
        </w:rPr>
        <w:t> – подсказки для иконок соцсетей и кнопок. Инициализируются</w:t>
      </w:r>
      <w:r w:rsidR="00DC5125" w:rsidRPr="00973691">
        <w:rPr>
          <w:sz w:val="28"/>
          <w:szCs w:val="28"/>
          <w:lang w:val="en-US"/>
        </w:rPr>
        <w:t xml:space="preserve"> </w:t>
      </w:r>
      <w:r w:rsidR="00DC5125" w:rsidRPr="00D259F2">
        <w:rPr>
          <w:sz w:val="28"/>
          <w:szCs w:val="28"/>
        </w:rPr>
        <w:t>через</w:t>
      </w:r>
      <w:r w:rsidR="00DC5125" w:rsidRPr="00973691">
        <w:rPr>
          <w:sz w:val="28"/>
          <w:szCs w:val="28"/>
          <w:lang w:val="en-US"/>
        </w:rPr>
        <w:t xml:space="preserve"> JavaScript: new </w:t>
      </w:r>
      <w:proofErr w:type="spellStart"/>
      <w:proofErr w:type="gramStart"/>
      <w:r w:rsidR="00DC5125" w:rsidRPr="00973691">
        <w:rPr>
          <w:sz w:val="28"/>
          <w:szCs w:val="28"/>
          <w:lang w:val="en-US"/>
        </w:rPr>
        <w:t>bootstrap.Tooltip</w:t>
      </w:r>
      <w:proofErr w:type="spellEnd"/>
      <w:proofErr w:type="gramEnd"/>
      <w:r w:rsidR="00DC5125" w:rsidRPr="00973691">
        <w:rPr>
          <w:sz w:val="28"/>
          <w:szCs w:val="28"/>
          <w:lang w:val="en-US"/>
        </w:rPr>
        <w:t>(element)</w:t>
      </w:r>
      <w:r w:rsidRPr="00D259F2">
        <w:rPr>
          <w:sz w:val="28"/>
          <w:szCs w:val="28"/>
          <w:lang w:val="en-US"/>
        </w:rPr>
        <w:t>;</w:t>
      </w:r>
    </w:p>
    <w:p w14:paraId="15E19D98" w14:textId="39234172" w:rsidR="00DC5125" w:rsidRPr="00D259F2" w:rsidRDefault="00D259F2" w:rsidP="00D259F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r>
        <w:rPr>
          <w:sz w:val="28"/>
          <w:szCs w:val="28"/>
          <w:lang w:val="en-US"/>
        </w:rPr>
        <w:t>s</w:t>
      </w:r>
      <w:proofErr w:type="spellStart"/>
      <w:r w:rsidR="00DC5125" w:rsidRPr="00D259F2">
        <w:rPr>
          <w:sz w:val="28"/>
          <w:szCs w:val="28"/>
        </w:rPr>
        <w:t>pinner</w:t>
      </w:r>
      <w:proofErr w:type="spellEnd"/>
      <w:r w:rsidR="00DC5125" w:rsidRPr="00D259F2">
        <w:rPr>
          <w:sz w:val="28"/>
          <w:szCs w:val="28"/>
        </w:rPr>
        <w:t xml:space="preserve"> – индикатор загрузки при отправке формы. </w:t>
      </w:r>
      <w:proofErr w:type="gramStart"/>
      <w:r w:rsidR="00DC5125" w:rsidRPr="00D259F2">
        <w:rPr>
          <w:sz w:val="28"/>
          <w:szCs w:val="28"/>
        </w:rPr>
        <w:t>Класс .</w:t>
      </w:r>
      <w:proofErr w:type="spellStart"/>
      <w:r w:rsidR="00DC5125" w:rsidRPr="00D259F2">
        <w:rPr>
          <w:sz w:val="28"/>
          <w:szCs w:val="28"/>
        </w:rPr>
        <w:t>spinner</w:t>
      </w:r>
      <w:proofErr w:type="gramEnd"/>
      <w:r w:rsidR="00DC5125" w:rsidRPr="00D259F2">
        <w:rPr>
          <w:sz w:val="28"/>
          <w:szCs w:val="28"/>
        </w:rPr>
        <w:t>-border</w:t>
      </w:r>
      <w:proofErr w:type="spellEnd"/>
      <w:r w:rsidR="00DC5125" w:rsidRPr="00D259F2">
        <w:rPr>
          <w:sz w:val="28"/>
          <w:szCs w:val="28"/>
        </w:rPr>
        <w:t>. Показывается и скрывается через JS</w:t>
      </w:r>
      <w:r>
        <w:rPr>
          <w:sz w:val="28"/>
          <w:szCs w:val="28"/>
        </w:rPr>
        <w:t>.</w:t>
      </w:r>
    </w:p>
    <w:p w14:paraId="7DDBAF63" w14:textId="77777777" w:rsidR="00B93642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Сетка и адаптивность:</w:t>
      </w:r>
    </w:p>
    <w:p w14:paraId="276456A6" w14:textId="77777777" w:rsidR="00B93642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Вместо собственных </w:t>
      </w:r>
      <w:proofErr w:type="spellStart"/>
      <w:r w:rsidRPr="007F72A1">
        <w:rPr>
          <w:sz w:val="28"/>
          <w:szCs w:val="28"/>
        </w:rPr>
        <w:t>Flex</w:t>
      </w:r>
      <w:proofErr w:type="spellEnd"/>
      <w:r w:rsidRPr="007F72A1">
        <w:rPr>
          <w:sz w:val="28"/>
          <w:szCs w:val="28"/>
        </w:rPr>
        <w:t>/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 xml:space="preserve">-решений использована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</w:t>
      </w:r>
      <w:proofErr w:type="spellStart"/>
      <w:r w:rsidRPr="007F72A1">
        <w:rPr>
          <w:sz w:val="28"/>
          <w:szCs w:val="28"/>
        </w:rPr>
        <w:t>Grid</w:t>
      </w:r>
      <w:proofErr w:type="spellEnd"/>
      <w:r w:rsidRPr="007F72A1">
        <w:rPr>
          <w:sz w:val="28"/>
          <w:szCs w:val="28"/>
        </w:rPr>
        <w:t xml:space="preserve"> (контейнеры, строки, колонки). </w:t>
      </w:r>
    </w:p>
    <w:p w14:paraId="3C29FACE" w14:textId="77777777" w:rsidR="00B93642" w:rsidRDefault="00B93642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B677E4E" w14:textId="4F5CF4D9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7F72A1">
        <w:rPr>
          <w:sz w:val="28"/>
          <w:szCs w:val="28"/>
        </w:rPr>
        <w:lastRenderedPageBreak/>
        <w:t>Например</w:t>
      </w:r>
      <w:r w:rsidRPr="00973691">
        <w:rPr>
          <w:sz w:val="28"/>
          <w:szCs w:val="28"/>
          <w:lang w:val="en-US"/>
        </w:rPr>
        <w:t>:</w:t>
      </w:r>
    </w:p>
    <w:p w14:paraId="1C651EA6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html</w:t>
      </w:r>
    </w:p>
    <w:p w14:paraId="6E559580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&lt;div class="container"&gt;</w:t>
      </w:r>
    </w:p>
    <w:p w14:paraId="64554F7A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&lt;div class="row"&gt;</w:t>
      </w:r>
    </w:p>
    <w:p w14:paraId="37D6DE74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    &lt;div class="col-lg-7 mb-4 mb-lg-0"&gt;...&lt;/div&gt;</w:t>
      </w:r>
    </w:p>
    <w:p w14:paraId="4920C788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    &lt;div class="col-lg-5"&gt;...&lt;/div&gt;</w:t>
      </w:r>
    </w:p>
    <w:p w14:paraId="09937983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73691">
        <w:rPr>
          <w:sz w:val="28"/>
          <w:szCs w:val="28"/>
          <w:lang w:val="en-US"/>
        </w:rPr>
        <w:t xml:space="preserve">    </w:t>
      </w:r>
      <w:r w:rsidRPr="007F72A1">
        <w:rPr>
          <w:sz w:val="28"/>
          <w:szCs w:val="28"/>
        </w:rPr>
        <w:t>&lt;/</w:t>
      </w:r>
      <w:proofErr w:type="spellStart"/>
      <w:r w:rsidRPr="007F72A1">
        <w:rPr>
          <w:sz w:val="28"/>
          <w:szCs w:val="28"/>
        </w:rPr>
        <w:t>div</w:t>
      </w:r>
      <w:proofErr w:type="spellEnd"/>
      <w:r w:rsidRPr="007F72A1">
        <w:rPr>
          <w:sz w:val="28"/>
          <w:szCs w:val="28"/>
        </w:rPr>
        <w:t>&gt;</w:t>
      </w:r>
    </w:p>
    <w:p w14:paraId="79A9468A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&lt;/</w:t>
      </w:r>
      <w:proofErr w:type="spellStart"/>
      <w:r w:rsidRPr="007F72A1">
        <w:rPr>
          <w:sz w:val="28"/>
          <w:szCs w:val="28"/>
        </w:rPr>
        <w:t>div</w:t>
      </w:r>
      <w:proofErr w:type="spellEnd"/>
      <w:r w:rsidRPr="007F72A1">
        <w:rPr>
          <w:sz w:val="28"/>
          <w:szCs w:val="28"/>
        </w:rPr>
        <w:t>&gt;</w:t>
      </w:r>
    </w:p>
    <w:p w14:paraId="6E0425EC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Это обеспечило мгновенную адаптивность.</w:t>
      </w:r>
    </w:p>
    <w:p w14:paraId="3E8CC3AB" w14:textId="77777777" w:rsidR="00B93642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Кастомизация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>:</w:t>
      </w:r>
    </w:p>
    <w:p w14:paraId="302FD070" w14:textId="363C336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Переопределены переменные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в CSS:</w:t>
      </w:r>
    </w:p>
    <w:p w14:paraId="355C1C59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</w:p>
    <w:p w14:paraId="29B85CFF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proofErr w:type="gramStart"/>
      <w:r w:rsidRPr="00973691">
        <w:rPr>
          <w:sz w:val="28"/>
          <w:szCs w:val="28"/>
          <w:lang w:val="en-US"/>
        </w:rPr>
        <w:t>:root</w:t>
      </w:r>
      <w:proofErr w:type="gramEnd"/>
      <w:r w:rsidRPr="00973691">
        <w:rPr>
          <w:sz w:val="28"/>
          <w:szCs w:val="28"/>
          <w:lang w:val="en-US"/>
        </w:rPr>
        <w:t xml:space="preserve"> {</w:t>
      </w:r>
    </w:p>
    <w:p w14:paraId="20D4743C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--bs-body-</w:t>
      </w:r>
      <w:proofErr w:type="spellStart"/>
      <w:r w:rsidRPr="00973691">
        <w:rPr>
          <w:sz w:val="28"/>
          <w:szCs w:val="28"/>
          <w:lang w:val="en-US"/>
        </w:rPr>
        <w:t>bg</w:t>
      </w:r>
      <w:proofErr w:type="spellEnd"/>
      <w:r w:rsidRPr="00973691">
        <w:rPr>
          <w:sz w:val="28"/>
          <w:szCs w:val="28"/>
          <w:lang w:val="en-US"/>
        </w:rPr>
        <w:t>: #050505;</w:t>
      </w:r>
    </w:p>
    <w:p w14:paraId="117BF439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--bs-body-color: #</w:t>
      </w:r>
      <w:proofErr w:type="spellStart"/>
      <w:r w:rsidRPr="00973691">
        <w:rPr>
          <w:sz w:val="28"/>
          <w:szCs w:val="28"/>
          <w:lang w:val="en-US"/>
        </w:rPr>
        <w:t>ffffff</w:t>
      </w:r>
      <w:proofErr w:type="spellEnd"/>
      <w:r w:rsidRPr="00973691">
        <w:rPr>
          <w:sz w:val="28"/>
          <w:szCs w:val="28"/>
          <w:lang w:val="en-US"/>
        </w:rPr>
        <w:t>;</w:t>
      </w:r>
    </w:p>
    <w:p w14:paraId="5B54DAB0" w14:textId="77777777" w:rsidR="00DC5125" w:rsidRPr="0097369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 xml:space="preserve">    --bs-primary: #8a2be2;</w:t>
      </w:r>
    </w:p>
    <w:p w14:paraId="615683AD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73691">
        <w:rPr>
          <w:sz w:val="28"/>
          <w:szCs w:val="28"/>
          <w:lang w:val="en-US"/>
        </w:rPr>
        <w:t xml:space="preserve">    </w:t>
      </w:r>
      <w:r w:rsidRPr="007F72A1">
        <w:rPr>
          <w:sz w:val="28"/>
          <w:szCs w:val="28"/>
        </w:rPr>
        <w:t>--</w:t>
      </w:r>
      <w:proofErr w:type="spellStart"/>
      <w:r w:rsidRPr="007F72A1">
        <w:rPr>
          <w:sz w:val="28"/>
          <w:szCs w:val="28"/>
        </w:rPr>
        <w:t>bs-secondary</w:t>
      </w:r>
      <w:proofErr w:type="spellEnd"/>
      <w:r w:rsidRPr="007F72A1">
        <w:rPr>
          <w:sz w:val="28"/>
          <w:szCs w:val="28"/>
        </w:rPr>
        <w:t>: #333;</w:t>
      </w:r>
    </w:p>
    <w:p w14:paraId="4F0679B6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}</w:t>
      </w:r>
    </w:p>
    <w:p w14:paraId="46780A3E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Также изменены стили кнопок, форм, </w:t>
      </w:r>
      <w:proofErr w:type="spellStart"/>
      <w:r w:rsidRPr="007F72A1">
        <w:rPr>
          <w:sz w:val="28"/>
          <w:szCs w:val="28"/>
        </w:rPr>
        <w:t>табов</w:t>
      </w:r>
      <w:proofErr w:type="spellEnd"/>
      <w:r w:rsidRPr="007F72A1">
        <w:rPr>
          <w:sz w:val="28"/>
          <w:szCs w:val="28"/>
        </w:rPr>
        <w:t xml:space="preserve"> – они наследуют цвета сайта.</w:t>
      </w:r>
    </w:p>
    <w:p w14:paraId="062DBF2C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proofErr w:type="spellStart"/>
      <w:r w:rsidRPr="007F72A1">
        <w:rPr>
          <w:sz w:val="28"/>
          <w:szCs w:val="28"/>
        </w:rPr>
        <w:t>JavaScript</w:t>
      </w:r>
      <w:proofErr w:type="spellEnd"/>
      <w:r w:rsidRPr="007F72A1">
        <w:rPr>
          <w:sz w:val="28"/>
          <w:szCs w:val="28"/>
        </w:rPr>
        <w:t>-функционал:</w:t>
      </w:r>
    </w:p>
    <w:p w14:paraId="240BBBE0" w14:textId="1041BB17" w:rsidR="00DC5125" w:rsidRPr="007F72A1" w:rsidRDefault="002E3D0F" w:rsidP="00B93642">
      <w:pPr>
        <w:numPr>
          <w:ilvl w:val="0"/>
          <w:numId w:val="26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C5125" w:rsidRPr="007F72A1">
        <w:rPr>
          <w:sz w:val="28"/>
          <w:szCs w:val="28"/>
        </w:rPr>
        <w:t xml:space="preserve">нициализация </w:t>
      </w:r>
      <w:proofErr w:type="spellStart"/>
      <w:r w:rsidR="00DC5125" w:rsidRPr="007F72A1">
        <w:rPr>
          <w:sz w:val="28"/>
          <w:szCs w:val="28"/>
        </w:rPr>
        <w:t>тултипов</w:t>
      </w:r>
      <w:proofErr w:type="spellEnd"/>
      <w:r>
        <w:rPr>
          <w:sz w:val="28"/>
          <w:szCs w:val="28"/>
        </w:rPr>
        <w:t>;</w:t>
      </w:r>
    </w:p>
    <w:p w14:paraId="71333F63" w14:textId="03856097" w:rsidR="00DC5125" w:rsidRPr="007F72A1" w:rsidRDefault="002E3D0F" w:rsidP="00B93642">
      <w:pPr>
        <w:numPr>
          <w:ilvl w:val="0"/>
          <w:numId w:val="26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5125" w:rsidRPr="007F72A1">
        <w:rPr>
          <w:sz w:val="28"/>
          <w:szCs w:val="28"/>
        </w:rPr>
        <w:t xml:space="preserve">аска телефона через </w:t>
      </w:r>
      <w:proofErr w:type="spellStart"/>
      <w:r w:rsidR="00DC5125" w:rsidRPr="007F72A1">
        <w:rPr>
          <w:sz w:val="28"/>
          <w:szCs w:val="28"/>
        </w:rPr>
        <w:t>I</w:t>
      </w:r>
      <w:r w:rsidRPr="007F72A1">
        <w:rPr>
          <w:sz w:val="28"/>
          <w:szCs w:val="28"/>
        </w:rPr>
        <w:t>m</w:t>
      </w:r>
      <w:r w:rsidR="00DC5125" w:rsidRPr="007F72A1">
        <w:rPr>
          <w:sz w:val="28"/>
          <w:szCs w:val="28"/>
        </w:rPr>
        <w:t>ask</w:t>
      </w:r>
      <w:proofErr w:type="spellEnd"/>
      <w:r>
        <w:rPr>
          <w:sz w:val="28"/>
          <w:szCs w:val="28"/>
        </w:rPr>
        <w:t>;</w:t>
      </w:r>
    </w:p>
    <w:p w14:paraId="5613AFF3" w14:textId="5AAB69E5" w:rsidR="00DC5125" w:rsidRPr="007F72A1" w:rsidRDefault="002E3D0F" w:rsidP="00B93642">
      <w:pPr>
        <w:numPr>
          <w:ilvl w:val="0"/>
          <w:numId w:val="26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C5125" w:rsidRPr="007F72A1">
        <w:rPr>
          <w:sz w:val="28"/>
          <w:szCs w:val="28"/>
        </w:rPr>
        <w:t xml:space="preserve">бработка отправки формы: предотвращение перезагрузки, показ </w:t>
      </w:r>
      <w:proofErr w:type="spellStart"/>
      <w:r w:rsidR="00DC5125" w:rsidRPr="007F72A1">
        <w:rPr>
          <w:sz w:val="28"/>
          <w:szCs w:val="28"/>
        </w:rPr>
        <w:t>спиннера</w:t>
      </w:r>
      <w:proofErr w:type="spellEnd"/>
      <w:r w:rsidR="00DC5125" w:rsidRPr="007F72A1">
        <w:rPr>
          <w:sz w:val="28"/>
          <w:szCs w:val="28"/>
        </w:rPr>
        <w:t xml:space="preserve">, сброс полей, отображение </w:t>
      </w:r>
      <w:proofErr w:type="spellStart"/>
      <w:r w:rsidR="00DC5125" w:rsidRPr="007F72A1">
        <w:rPr>
          <w:sz w:val="28"/>
          <w:szCs w:val="28"/>
        </w:rPr>
        <w:t>Toast</w:t>
      </w:r>
      <w:proofErr w:type="spellEnd"/>
      <w:r w:rsidR="00DC5125" w:rsidRPr="007F72A1">
        <w:rPr>
          <w:sz w:val="28"/>
          <w:szCs w:val="28"/>
        </w:rPr>
        <w:t>. Использована имитация задержки 1.5 с</w:t>
      </w:r>
      <w:r>
        <w:rPr>
          <w:sz w:val="28"/>
          <w:szCs w:val="28"/>
        </w:rPr>
        <w:t>;</w:t>
      </w:r>
    </w:p>
    <w:p w14:paraId="4C51E833" w14:textId="5F8931FC" w:rsidR="00DC5125" w:rsidRPr="007F72A1" w:rsidRDefault="002E3D0F" w:rsidP="00B93642">
      <w:pPr>
        <w:numPr>
          <w:ilvl w:val="0"/>
          <w:numId w:val="26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C5125" w:rsidRPr="007F72A1">
        <w:rPr>
          <w:sz w:val="28"/>
          <w:szCs w:val="28"/>
        </w:rPr>
        <w:t xml:space="preserve">се компоненты </w:t>
      </w:r>
      <w:proofErr w:type="spellStart"/>
      <w:r w:rsidR="00DC5125" w:rsidRPr="007F72A1">
        <w:rPr>
          <w:sz w:val="28"/>
          <w:szCs w:val="28"/>
        </w:rPr>
        <w:t>Bootstrap</w:t>
      </w:r>
      <w:proofErr w:type="spellEnd"/>
      <w:r w:rsidR="00DC5125" w:rsidRPr="007F72A1">
        <w:rPr>
          <w:sz w:val="28"/>
          <w:szCs w:val="28"/>
        </w:rPr>
        <w:t xml:space="preserve"> активируются автоматически при загрузке DOM.</w:t>
      </w:r>
    </w:p>
    <w:p w14:paraId="7D45CE15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Преимущества версии на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>:</w:t>
      </w:r>
    </w:p>
    <w:p w14:paraId="79FFE87F" w14:textId="4AB0E2DD" w:rsidR="00DC5125" w:rsidRPr="007F72A1" w:rsidRDefault="002E3D0F" w:rsidP="00B93642">
      <w:pPr>
        <w:numPr>
          <w:ilvl w:val="0"/>
          <w:numId w:val="2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DC5125" w:rsidRPr="007F72A1">
        <w:rPr>
          <w:sz w:val="28"/>
          <w:szCs w:val="28"/>
        </w:rPr>
        <w:t>ыстрая разработка – не нужно писать много CSS для сетки и компонентов</w:t>
      </w:r>
      <w:r>
        <w:rPr>
          <w:sz w:val="28"/>
          <w:szCs w:val="28"/>
        </w:rPr>
        <w:t>;</w:t>
      </w:r>
    </w:p>
    <w:p w14:paraId="69874D7D" w14:textId="66C6821F" w:rsidR="00DC5125" w:rsidRPr="007F72A1" w:rsidRDefault="002E3D0F" w:rsidP="00B93642">
      <w:pPr>
        <w:numPr>
          <w:ilvl w:val="0"/>
          <w:numId w:val="2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C5125" w:rsidRPr="007F72A1">
        <w:rPr>
          <w:sz w:val="28"/>
          <w:szCs w:val="28"/>
        </w:rPr>
        <w:t>ысокая надёжность компонентов, протестированных сообществом</w:t>
      </w:r>
      <w:r>
        <w:rPr>
          <w:sz w:val="28"/>
          <w:szCs w:val="28"/>
        </w:rPr>
        <w:t>;</w:t>
      </w:r>
    </w:p>
    <w:p w14:paraId="06B4B045" w14:textId="1A2CEBB3" w:rsidR="00DC5125" w:rsidRPr="007F72A1" w:rsidRDefault="002E3D0F" w:rsidP="00B93642">
      <w:pPr>
        <w:numPr>
          <w:ilvl w:val="0"/>
          <w:numId w:val="2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DC5125" w:rsidRPr="007F72A1">
        <w:rPr>
          <w:sz w:val="28"/>
          <w:szCs w:val="28"/>
        </w:rPr>
        <w:t>динообразие интерфейса, соответствие современным стандартам</w:t>
      </w:r>
      <w:r>
        <w:rPr>
          <w:sz w:val="28"/>
          <w:szCs w:val="28"/>
        </w:rPr>
        <w:t>;</w:t>
      </w:r>
    </w:p>
    <w:p w14:paraId="5CDB0435" w14:textId="0201A2CF" w:rsidR="00DC5125" w:rsidRPr="007F72A1" w:rsidRDefault="002E3D0F" w:rsidP="00B93642">
      <w:pPr>
        <w:numPr>
          <w:ilvl w:val="0"/>
          <w:numId w:val="2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DC5125" w:rsidRPr="007F72A1">
        <w:rPr>
          <w:sz w:val="28"/>
          <w:szCs w:val="28"/>
        </w:rPr>
        <w:t>егкая поддержка и модификация.</w:t>
      </w:r>
    </w:p>
    <w:p w14:paraId="593D477C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Недостатки:</w:t>
      </w:r>
    </w:p>
    <w:p w14:paraId="1EEC3EE9" w14:textId="5804A919" w:rsidR="00DC5125" w:rsidRPr="007F72A1" w:rsidRDefault="002E3D0F" w:rsidP="00B93642">
      <w:pPr>
        <w:numPr>
          <w:ilvl w:val="0"/>
          <w:numId w:val="2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C5125" w:rsidRPr="007F72A1">
        <w:rPr>
          <w:sz w:val="28"/>
          <w:szCs w:val="28"/>
        </w:rPr>
        <w:t xml:space="preserve">збыточность кода (подключается весь </w:t>
      </w:r>
      <w:proofErr w:type="spellStart"/>
      <w:r w:rsidR="00DC5125" w:rsidRPr="007F72A1">
        <w:rPr>
          <w:sz w:val="28"/>
          <w:szCs w:val="28"/>
        </w:rPr>
        <w:t>Bootstrap</w:t>
      </w:r>
      <w:proofErr w:type="spellEnd"/>
      <w:r w:rsidR="00DC5125" w:rsidRPr="007F72A1">
        <w:rPr>
          <w:sz w:val="28"/>
          <w:szCs w:val="28"/>
        </w:rPr>
        <w:t>, даже если используется часть)</w:t>
      </w:r>
      <w:r>
        <w:rPr>
          <w:sz w:val="28"/>
          <w:szCs w:val="28"/>
        </w:rPr>
        <w:t>;</w:t>
      </w:r>
    </w:p>
    <w:p w14:paraId="68362278" w14:textId="0DF52D37" w:rsidR="00DC5125" w:rsidRPr="007F72A1" w:rsidRDefault="002E3D0F" w:rsidP="00B93642">
      <w:pPr>
        <w:numPr>
          <w:ilvl w:val="0"/>
          <w:numId w:val="2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DC5125" w:rsidRPr="007F72A1">
        <w:rPr>
          <w:sz w:val="28"/>
          <w:szCs w:val="28"/>
        </w:rPr>
        <w:t>еобходимость дополнительной кастомизации для точного соответствия макету (например, градиентные кнопки всё равно пришлось описывать вручную).</w:t>
      </w:r>
    </w:p>
    <w:p w14:paraId="7FD54DC6" w14:textId="262F7A11" w:rsidR="00DC5125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lastRenderedPageBreak/>
        <w:t xml:space="preserve">Обе версии успешно прошли тестирование и размещены на </w:t>
      </w:r>
      <w:proofErr w:type="spellStart"/>
      <w:r w:rsidRPr="007F72A1">
        <w:rPr>
          <w:sz w:val="28"/>
          <w:szCs w:val="28"/>
        </w:rPr>
        <w:t>GitHub</w:t>
      </w:r>
      <w:proofErr w:type="spellEnd"/>
      <w:r w:rsidRPr="007F72A1">
        <w:rPr>
          <w:sz w:val="28"/>
          <w:szCs w:val="28"/>
        </w:rPr>
        <w:t>.</w:t>
      </w:r>
    </w:p>
    <w:p w14:paraId="066AB672" w14:textId="77777777" w:rsidR="00B93642" w:rsidRPr="007F72A1" w:rsidRDefault="00B93642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515B29F" w14:textId="46E5E5D7" w:rsidR="00DC5125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B93642">
        <w:rPr>
          <w:b/>
          <w:bCs/>
          <w:sz w:val="28"/>
          <w:szCs w:val="28"/>
        </w:rPr>
        <w:t>3.3 Спецификация файлов проекта</w:t>
      </w:r>
    </w:p>
    <w:p w14:paraId="7CAF4C4F" w14:textId="77777777" w:rsidR="00B93642" w:rsidRPr="00B93642" w:rsidRDefault="00B93642" w:rsidP="007F72A1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1C7243D2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Проект состоит из двух самостоятельных папок (либо двух веток в репозитории). Ниже приведена спецификация файлов для версии с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(аналогично для чистой версии, за исключением отсутствия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>-файлов).</w:t>
      </w:r>
    </w:p>
    <w:p w14:paraId="66A0A2C2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Корневая директория:</w:t>
      </w:r>
    </w:p>
    <w:p w14:paraId="3B90D3A7" w14:textId="18DA34F0" w:rsidR="00DC5125" w:rsidRPr="007F72A1" w:rsidRDefault="00DC5125" w:rsidP="00B93642">
      <w:pPr>
        <w:numPr>
          <w:ilvl w:val="0"/>
          <w:numId w:val="2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index.html – главная страница сайта (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Pr="007F72A1">
        <w:rPr>
          <w:sz w:val="28"/>
          <w:szCs w:val="28"/>
        </w:rPr>
        <w:t xml:space="preserve"> версия)</w:t>
      </w:r>
      <w:r w:rsidR="002E3D0F">
        <w:rPr>
          <w:sz w:val="28"/>
          <w:szCs w:val="28"/>
        </w:rPr>
        <w:t>;</w:t>
      </w:r>
    </w:p>
    <w:p w14:paraId="3E148C14" w14:textId="1C9EA33E" w:rsidR="00DC5125" w:rsidRPr="007F72A1" w:rsidRDefault="00DC5125" w:rsidP="00B93642">
      <w:pPr>
        <w:numPr>
          <w:ilvl w:val="0"/>
          <w:numId w:val="2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 xml:space="preserve">style.css – </w:t>
      </w:r>
      <w:proofErr w:type="spellStart"/>
      <w:r w:rsidRPr="007F72A1">
        <w:rPr>
          <w:sz w:val="28"/>
          <w:szCs w:val="28"/>
        </w:rPr>
        <w:t>кастомные</w:t>
      </w:r>
      <w:proofErr w:type="spellEnd"/>
      <w:r w:rsidRPr="007F72A1">
        <w:rPr>
          <w:sz w:val="28"/>
          <w:szCs w:val="28"/>
        </w:rPr>
        <w:t xml:space="preserve"> стили поверх </w:t>
      </w:r>
      <w:proofErr w:type="spellStart"/>
      <w:r w:rsidRPr="007F72A1">
        <w:rPr>
          <w:sz w:val="28"/>
          <w:szCs w:val="28"/>
        </w:rPr>
        <w:t>Bootstrap</w:t>
      </w:r>
      <w:proofErr w:type="spellEnd"/>
      <w:r w:rsidR="002E3D0F">
        <w:rPr>
          <w:sz w:val="28"/>
          <w:szCs w:val="28"/>
        </w:rPr>
        <w:t>;</w:t>
      </w:r>
    </w:p>
    <w:p w14:paraId="354EB003" w14:textId="77777777" w:rsidR="00DC5125" w:rsidRPr="007F72A1" w:rsidRDefault="00DC5125" w:rsidP="00B93642">
      <w:pPr>
        <w:numPr>
          <w:ilvl w:val="0"/>
          <w:numId w:val="2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README.md – описание проекта (необязательно, но рекомендуется).</w:t>
      </w:r>
    </w:p>
    <w:p w14:paraId="26C32747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Папка </w:t>
      </w:r>
      <w:proofErr w:type="spellStart"/>
      <w:r w:rsidRPr="007F72A1">
        <w:rPr>
          <w:sz w:val="28"/>
          <w:szCs w:val="28"/>
        </w:rPr>
        <w:t>media</w:t>
      </w:r>
      <w:proofErr w:type="spellEnd"/>
      <w:r w:rsidRPr="007F72A1">
        <w:rPr>
          <w:sz w:val="28"/>
          <w:szCs w:val="28"/>
        </w:rPr>
        <w:t>/ – изображения:</w:t>
      </w:r>
    </w:p>
    <w:p w14:paraId="27C68D82" w14:textId="6C777214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голова.png – логотип</w:t>
      </w:r>
      <w:r w:rsidR="002E3D0F">
        <w:rPr>
          <w:sz w:val="28"/>
          <w:szCs w:val="28"/>
        </w:rPr>
        <w:t>;</w:t>
      </w:r>
    </w:p>
    <w:p w14:paraId="072F8F58" w14:textId="364237C6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задний_фон.png, градиентный_слой1.png, градиентный_слой2.png, трещины.png, круг.png – фоновые текстуры</w:t>
      </w:r>
      <w:r w:rsidR="002E3D0F">
        <w:rPr>
          <w:sz w:val="28"/>
          <w:szCs w:val="28"/>
        </w:rPr>
        <w:t>;</w:t>
      </w:r>
    </w:p>
    <w:p w14:paraId="469AD1A6" w14:textId="4D1E4C51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зона1.png, зона2.png, зона3.png – изображения игровых зон</w:t>
      </w:r>
      <w:r w:rsidR="002E3D0F">
        <w:rPr>
          <w:sz w:val="28"/>
          <w:szCs w:val="28"/>
        </w:rPr>
        <w:t>;</w:t>
      </w:r>
    </w:p>
    <w:p w14:paraId="3C69AD5D" w14:textId="4A7B9666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комната1.png, комната2.png, комната3.png – фотографии интерьера для карусели</w:t>
      </w:r>
      <w:r w:rsidR="002E3D0F">
        <w:rPr>
          <w:sz w:val="28"/>
          <w:szCs w:val="28"/>
        </w:rPr>
        <w:t>;</w:t>
      </w:r>
    </w:p>
    <w:p w14:paraId="3D2C9D61" w14:textId="41E73DA2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форма.png – декоративное изображение в форме бронирования</w:t>
      </w:r>
      <w:r w:rsidR="002E3D0F">
        <w:rPr>
          <w:sz w:val="28"/>
          <w:szCs w:val="28"/>
        </w:rPr>
        <w:t>;</w:t>
      </w:r>
    </w:p>
    <w:p w14:paraId="739E6ED9" w14:textId="7546851A" w:rsidR="00DC5125" w:rsidRPr="007F72A1" w:rsidRDefault="00DC5125" w:rsidP="00B93642">
      <w:pPr>
        <w:numPr>
          <w:ilvl w:val="0"/>
          <w:numId w:val="30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proofErr w:type="spellStart"/>
      <w:r w:rsidRPr="007F72A1">
        <w:rPr>
          <w:sz w:val="28"/>
          <w:szCs w:val="28"/>
        </w:rPr>
        <w:t>Telegram.svg</w:t>
      </w:r>
      <w:proofErr w:type="spellEnd"/>
      <w:r w:rsidRPr="007F72A1">
        <w:rPr>
          <w:sz w:val="28"/>
          <w:szCs w:val="28"/>
        </w:rPr>
        <w:t>, </w:t>
      </w:r>
      <w:proofErr w:type="spellStart"/>
      <w:r w:rsidRPr="007F72A1">
        <w:rPr>
          <w:sz w:val="28"/>
          <w:szCs w:val="28"/>
        </w:rPr>
        <w:t>Whatsapp.svg</w:t>
      </w:r>
      <w:proofErr w:type="spellEnd"/>
      <w:r w:rsidRPr="007F72A1">
        <w:rPr>
          <w:sz w:val="28"/>
          <w:szCs w:val="28"/>
        </w:rPr>
        <w:t>, </w:t>
      </w:r>
      <w:proofErr w:type="spellStart"/>
      <w:r w:rsidRPr="007F72A1">
        <w:rPr>
          <w:sz w:val="28"/>
          <w:szCs w:val="28"/>
        </w:rPr>
        <w:t>Vk.svg</w:t>
      </w:r>
      <w:proofErr w:type="spellEnd"/>
      <w:r w:rsidRPr="007F72A1">
        <w:rPr>
          <w:sz w:val="28"/>
          <w:szCs w:val="28"/>
        </w:rPr>
        <w:t> – иконки соцсетей</w:t>
      </w:r>
      <w:r w:rsidR="002E3D0F" w:rsidRPr="002E3D0F">
        <w:rPr>
          <w:sz w:val="28"/>
          <w:szCs w:val="28"/>
        </w:rPr>
        <w:t>;</w:t>
      </w:r>
    </w:p>
    <w:p w14:paraId="200F6828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Внешние зависимости (CDN):</w:t>
      </w:r>
    </w:p>
    <w:p w14:paraId="0A1B7A9C" w14:textId="5608ACBD" w:rsidR="00DC5125" w:rsidRPr="00973691" w:rsidRDefault="002E3D0F" w:rsidP="00B93642">
      <w:pPr>
        <w:numPr>
          <w:ilvl w:val="0"/>
          <w:numId w:val="31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DC5125" w:rsidRPr="00973691">
        <w:rPr>
          <w:sz w:val="28"/>
          <w:szCs w:val="28"/>
          <w:lang w:val="en-US"/>
        </w:rPr>
        <w:t xml:space="preserve">ootstrap CSS </w:t>
      </w:r>
      <w:r w:rsidR="00DC5125" w:rsidRPr="007F72A1">
        <w:rPr>
          <w:sz w:val="28"/>
          <w:szCs w:val="28"/>
        </w:rPr>
        <w:t>и</w:t>
      </w:r>
      <w:r w:rsidR="00DC5125" w:rsidRPr="00973691">
        <w:rPr>
          <w:sz w:val="28"/>
          <w:szCs w:val="28"/>
          <w:lang w:val="en-US"/>
        </w:rPr>
        <w:t xml:space="preserve"> JS Bundle</w:t>
      </w:r>
      <w:r w:rsidRPr="002E3D0F">
        <w:rPr>
          <w:sz w:val="28"/>
          <w:szCs w:val="28"/>
          <w:lang w:val="en-US"/>
        </w:rPr>
        <w:t>;</w:t>
      </w:r>
    </w:p>
    <w:p w14:paraId="5B3B6F5D" w14:textId="77777777" w:rsidR="00DC5125" w:rsidRPr="007F72A1" w:rsidRDefault="00DC5125" w:rsidP="00B93642">
      <w:pPr>
        <w:numPr>
          <w:ilvl w:val="0"/>
          <w:numId w:val="31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proofErr w:type="spellStart"/>
      <w:r w:rsidRPr="007F72A1">
        <w:rPr>
          <w:sz w:val="28"/>
          <w:szCs w:val="28"/>
        </w:rPr>
        <w:t>IMask</w:t>
      </w:r>
      <w:proofErr w:type="spellEnd"/>
      <w:r w:rsidRPr="007F72A1">
        <w:rPr>
          <w:sz w:val="28"/>
          <w:szCs w:val="28"/>
        </w:rPr>
        <w:t xml:space="preserve"> (скрипт для маски телефона).</w:t>
      </w:r>
    </w:p>
    <w:p w14:paraId="122C2193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Размеры файлов (ориентировочно):</w:t>
      </w:r>
    </w:p>
    <w:p w14:paraId="4210AF43" w14:textId="223D892C" w:rsidR="00DC5125" w:rsidRPr="007F72A1" w:rsidRDefault="00DC5125" w:rsidP="00B93642">
      <w:pPr>
        <w:numPr>
          <w:ilvl w:val="0"/>
          <w:numId w:val="3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HTML – ~15 КБ</w:t>
      </w:r>
      <w:r w:rsidR="002E3D0F">
        <w:rPr>
          <w:sz w:val="28"/>
          <w:szCs w:val="28"/>
        </w:rPr>
        <w:t>;</w:t>
      </w:r>
    </w:p>
    <w:p w14:paraId="15207349" w14:textId="2DC414E2" w:rsidR="00DC5125" w:rsidRPr="007F72A1" w:rsidRDefault="00DC5125" w:rsidP="00B93642">
      <w:pPr>
        <w:numPr>
          <w:ilvl w:val="0"/>
          <w:numId w:val="3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CSS – ~12 КБ</w:t>
      </w:r>
      <w:r w:rsidR="002E3D0F">
        <w:rPr>
          <w:sz w:val="28"/>
          <w:szCs w:val="28"/>
        </w:rPr>
        <w:t>;</w:t>
      </w:r>
    </w:p>
    <w:p w14:paraId="18F3781C" w14:textId="0530FF13" w:rsidR="00DC5125" w:rsidRPr="007F72A1" w:rsidRDefault="002E3D0F" w:rsidP="00B93642">
      <w:pPr>
        <w:numPr>
          <w:ilvl w:val="0"/>
          <w:numId w:val="32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C5125" w:rsidRPr="007F72A1">
        <w:rPr>
          <w:sz w:val="28"/>
          <w:szCs w:val="28"/>
        </w:rPr>
        <w:t>зображения – от 20 до 200 КБ каждое (оптимизированы)</w:t>
      </w:r>
      <w:r>
        <w:rPr>
          <w:sz w:val="28"/>
          <w:szCs w:val="28"/>
        </w:rPr>
        <w:t>;</w:t>
      </w:r>
    </w:p>
    <w:p w14:paraId="4F5393AD" w14:textId="13A5CB04" w:rsidR="00B93642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F72A1">
        <w:rPr>
          <w:sz w:val="28"/>
          <w:szCs w:val="28"/>
        </w:rPr>
        <w:t>Все файлы закодированы в UTF-8.</w:t>
      </w:r>
    </w:p>
    <w:p w14:paraId="5A6A09C1" w14:textId="77777777" w:rsidR="00B93642" w:rsidRDefault="00B9364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0D3847" w14:textId="44D580E5" w:rsid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B93642">
        <w:rPr>
          <w:b/>
          <w:bCs/>
          <w:sz w:val="28"/>
          <w:szCs w:val="28"/>
        </w:rPr>
        <w:lastRenderedPageBreak/>
        <w:t>4 Тестирование</w:t>
      </w:r>
    </w:p>
    <w:p w14:paraId="4DBEBC43" w14:textId="77777777" w:rsidR="00B93642" w:rsidRP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0A34B9EA" w14:textId="77777777" w:rsidR="00B93642" w:rsidRP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3642">
        <w:rPr>
          <w:sz w:val="28"/>
          <w:szCs w:val="28"/>
        </w:rPr>
        <w:t>Тестирование проводилось в два этапа: модульное тестирование компонентов и интеграционное тестирование всей страницы. Использовались следующие методы:</w:t>
      </w:r>
    </w:p>
    <w:p w14:paraId="23CCE960" w14:textId="44ABA4B5" w:rsidR="00B93642" w:rsidRPr="00B93642" w:rsidRDefault="002E3D0F" w:rsidP="00B93642">
      <w:pPr>
        <w:numPr>
          <w:ilvl w:val="0"/>
          <w:numId w:val="3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93642" w:rsidRPr="00B93642">
        <w:rPr>
          <w:sz w:val="28"/>
          <w:szCs w:val="28"/>
        </w:rPr>
        <w:t>учное функциональное тестирование (по тест-кейсам из п. 2.2)</w:t>
      </w:r>
      <w:r>
        <w:rPr>
          <w:sz w:val="28"/>
          <w:szCs w:val="28"/>
        </w:rPr>
        <w:t>;</w:t>
      </w:r>
    </w:p>
    <w:p w14:paraId="0721D787" w14:textId="66939098" w:rsidR="00B93642" w:rsidRPr="00B93642" w:rsidRDefault="002E3D0F" w:rsidP="00B93642">
      <w:pPr>
        <w:numPr>
          <w:ilvl w:val="0"/>
          <w:numId w:val="3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proofErr w:type="spellStart"/>
      <w:r w:rsidRPr="002E3D0F">
        <w:rPr>
          <w:sz w:val="28"/>
          <w:szCs w:val="28"/>
        </w:rPr>
        <w:t>к</w:t>
      </w:r>
      <w:r w:rsidR="00B93642" w:rsidRPr="00B93642">
        <w:rPr>
          <w:sz w:val="28"/>
          <w:szCs w:val="28"/>
        </w:rPr>
        <w:t>россбраузерное</w:t>
      </w:r>
      <w:proofErr w:type="spellEnd"/>
      <w:r w:rsidR="00B93642" w:rsidRPr="00B93642">
        <w:rPr>
          <w:sz w:val="28"/>
          <w:szCs w:val="28"/>
        </w:rPr>
        <w:t xml:space="preserve"> тестирование (</w:t>
      </w:r>
      <w:proofErr w:type="spellStart"/>
      <w:r w:rsidR="00B93642" w:rsidRPr="00B93642">
        <w:rPr>
          <w:sz w:val="28"/>
          <w:szCs w:val="28"/>
        </w:rPr>
        <w:t>Google</w:t>
      </w:r>
      <w:proofErr w:type="spellEnd"/>
      <w:r w:rsidR="00B93642" w:rsidRPr="00B93642">
        <w:rPr>
          <w:sz w:val="28"/>
          <w:szCs w:val="28"/>
        </w:rPr>
        <w:t xml:space="preserve"> </w:t>
      </w:r>
      <w:proofErr w:type="spellStart"/>
      <w:r w:rsidR="00B93642" w:rsidRPr="00B93642">
        <w:rPr>
          <w:sz w:val="28"/>
          <w:szCs w:val="28"/>
        </w:rPr>
        <w:t>Chrome</w:t>
      </w:r>
      <w:proofErr w:type="spellEnd"/>
      <w:r w:rsidR="00B93642" w:rsidRPr="00B93642">
        <w:rPr>
          <w:sz w:val="28"/>
          <w:szCs w:val="28"/>
        </w:rPr>
        <w:t xml:space="preserve"> 120+, </w:t>
      </w:r>
      <w:proofErr w:type="spellStart"/>
      <w:r w:rsidR="00B93642" w:rsidRPr="00B93642">
        <w:rPr>
          <w:sz w:val="28"/>
          <w:szCs w:val="28"/>
        </w:rPr>
        <w:t>Mozilla</w:t>
      </w:r>
      <w:proofErr w:type="spellEnd"/>
      <w:r w:rsidR="00B93642" w:rsidRPr="00B93642">
        <w:rPr>
          <w:sz w:val="28"/>
          <w:szCs w:val="28"/>
        </w:rPr>
        <w:t xml:space="preserve"> </w:t>
      </w:r>
      <w:proofErr w:type="spellStart"/>
      <w:r w:rsidR="00B93642" w:rsidRPr="00B93642">
        <w:rPr>
          <w:sz w:val="28"/>
          <w:szCs w:val="28"/>
        </w:rPr>
        <w:t>Firefox</w:t>
      </w:r>
      <w:proofErr w:type="spellEnd"/>
      <w:r w:rsidR="00B93642" w:rsidRPr="00B93642">
        <w:rPr>
          <w:sz w:val="28"/>
          <w:szCs w:val="28"/>
        </w:rPr>
        <w:t xml:space="preserve"> 115+, </w:t>
      </w:r>
      <w:proofErr w:type="spellStart"/>
      <w:r w:rsidR="00B93642" w:rsidRPr="00B93642">
        <w:rPr>
          <w:sz w:val="28"/>
          <w:szCs w:val="28"/>
        </w:rPr>
        <w:t>Safari</w:t>
      </w:r>
      <w:proofErr w:type="spellEnd"/>
      <w:r w:rsidR="00B93642" w:rsidRPr="00B93642">
        <w:rPr>
          <w:sz w:val="28"/>
          <w:szCs w:val="28"/>
        </w:rPr>
        <w:t xml:space="preserve"> 16+, </w:t>
      </w:r>
      <w:proofErr w:type="spellStart"/>
      <w:r w:rsidR="00B93642" w:rsidRPr="00B93642">
        <w:rPr>
          <w:sz w:val="28"/>
          <w:szCs w:val="28"/>
        </w:rPr>
        <w:t>Microsoft</w:t>
      </w:r>
      <w:proofErr w:type="spellEnd"/>
      <w:r w:rsidR="00B93642" w:rsidRPr="00B93642">
        <w:rPr>
          <w:sz w:val="28"/>
          <w:szCs w:val="28"/>
        </w:rPr>
        <w:t xml:space="preserve"> </w:t>
      </w:r>
      <w:proofErr w:type="spellStart"/>
      <w:r w:rsidR="00B93642" w:rsidRPr="00B93642">
        <w:rPr>
          <w:sz w:val="28"/>
          <w:szCs w:val="28"/>
        </w:rPr>
        <w:t>Edge</w:t>
      </w:r>
      <w:proofErr w:type="spellEnd"/>
      <w:r w:rsidR="00B93642" w:rsidRPr="00B93642">
        <w:rPr>
          <w:sz w:val="28"/>
          <w:szCs w:val="28"/>
        </w:rPr>
        <w:t xml:space="preserve"> 120+)</w:t>
      </w:r>
      <w:r w:rsidRPr="002E3D0F">
        <w:rPr>
          <w:sz w:val="28"/>
          <w:szCs w:val="28"/>
        </w:rPr>
        <w:t>;</w:t>
      </w:r>
    </w:p>
    <w:p w14:paraId="38560CBE" w14:textId="3153E199" w:rsidR="00B93642" w:rsidRPr="00B93642" w:rsidRDefault="002E3D0F" w:rsidP="00B93642">
      <w:pPr>
        <w:numPr>
          <w:ilvl w:val="0"/>
          <w:numId w:val="33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B93642" w:rsidRPr="00B93642">
        <w:rPr>
          <w:sz w:val="28"/>
          <w:szCs w:val="28"/>
        </w:rPr>
        <w:t>естирование адаптивности на реальных устройствах (</w:t>
      </w:r>
      <w:proofErr w:type="spellStart"/>
      <w:r w:rsidR="00B93642" w:rsidRPr="00B93642">
        <w:rPr>
          <w:sz w:val="28"/>
          <w:szCs w:val="28"/>
        </w:rPr>
        <w:t>iPhone</w:t>
      </w:r>
      <w:proofErr w:type="spellEnd"/>
      <w:r w:rsidR="00B93642" w:rsidRPr="00B93642">
        <w:rPr>
          <w:sz w:val="28"/>
          <w:szCs w:val="28"/>
        </w:rPr>
        <w:t xml:space="preserve"> 12, </w:t>
      </w:r>
      <w:proofErr w:type="spellStart"/>
      <w:r w:rsidR="00B93642" w:rsidRPr="00B93642">
        <w:rPr>
          <w:sz w:val="28"/>
          <w:szCs w:val="28"/>
        </w:rPr>
        <w:t>Pixel</w:t>
      </w:r>
      <w:proofErr w:type="spellEnd"/>
      <w:r w:rsidR="00B93642" w:rsidRPr="00B93642">
        <w:rPr>
          <w:sz w:val="28"/>
          <w:szCs w:val="28"/>
        </w:rPr>
        <w:t xml:space="preserve"> 5, </w:t>
      </w:r>
      <w:proofErr w:type="spellStart"/>
      <w:r w:rsidR="00B93642" w:rsidRPr="00B93642">
        <w:rPr>
          <w:sz w:val="28"/>
          <w:szCs w:val="28"/>
        </w:rPr>
        <w:t>iPad</w:t>
      </w:r>
      <w:proofErr w:type="spellEnd"/>
      <w:r w:rsidR="00B93642" w:rsidRPr="00B93642">
        <w:rPr>
          <w:sz w:val="28"/>
          <w:szCs w:val="28"/>
        </w:rPr>
        <w:t xml:space="preserve"> </w:t>
      </w:r>
      <w:proofErr w:type="spellStart"/>
      <w:r w:rsidR="00B93642" w:rsidRPr="00B93642">
        <w:rPr>
          <w:sz w:val="28"/>
          <w:szCs w:val="28"/>
        </w:rPr>
        <w:t>Air</w:t>
      </w:r>
      <w:proofErr w:type="spellEnd"/>
      <w:r w:rsidR="00B93642" w:rsidRPr="00B93642">
        <w:rPr>
          <w:sz w:val="28"/>
          <w:szCs w:val="28"/>
        </w:rPr>
        <w:t xml:space="preserve">) и в эмуляторах </w:t>
      </w:r>
      <w:proofErr w:type="spellStart"/>
      <w:r w:rsidR="00B93642" w:rsidRPr="00B93642">
        <w:rPr>
          <w:sz w:val="28"/>
          <w:szCs w:val="28"/>
        </w:rPr>
        <w:t>DevTools</w:t>
      </w:r>
      <w:proofErr w:type="spellEnd"/>
      <w:r w:rsidR="00B93642" w:rsidRPr="00B93642">
        <w:rPr>
          <w:sz w:val="28"/>
          <w:szCs w:val="28"/>
        </w:rPr>
        <w:t>.</w:t>
      </w:r>
    </w:p>
    <w:p w14:paraId="58339F6D" w14:textId="77777777" w:rsidR="00B93642" w:rsidRP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3642">
        <w:rPr>
          <w:sz w:val="28"/>
          <w:szCs w:val="28"/>
        </w:rPr>
        <w:t>Результаты тестирования:</w:t>
      </w:r>
    </w:p>
    <w:p w14:paraId="4F780099" w14:textId="77777777" w:rsidR="00B93642" w:rsidRP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3642">
        <w:rPr>
          <w:sz w:val="28"/>
          <w:szCs w:val="28"/>
        </w:rPr>
        <w:t>Все функциональные тесты (TC-01…TC-14) завершились успешно. Дополнительно были проверены:</w:t>
      </w:r>
    </w:p>
    <w:p w14:paraId="49BBCBEB" w14:textId="032C741C" w:rsidR="00B93642" w:rsidRPr="00B93642" w:rsidRDefault="002E3D0F" w:rsidP="00B93642">
      <w:pPr>
        <w:numPr>
          <w:ilvl w:val="0"/>
          <w:numId w:val="3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93642" w:rsidRPr="00B93642">
        <w:rPr>
          <w:sz w:val="28"/>
          <w:szCs w:val="28"/>
        </w:rPr>
        <w:t xml:space="preserve">алидность HTML/CSS – проверка через W3C </w:t>
      </w:r>
      <w:proofErr w:type="spellStart"/>
      <w:r w:rsidR="00B93642" w:rsidRPr="00B93642">
        <w:rPr>
          <w:sz w:val="28"/>
          <w:szCs w:val="28"/>
        </w:rPr>
        <w:t>Validator</w:t>
      </w:r>
      <w:proofErr w:type="spellEnd"/>
      <w:r w:rsidR="00B93642" w:rsidRPr="00B93642">
        <w:rPr>
          <w:sz w:val="28"/>
          <w:szCs w:val="28"/>
        </w:rPr>
        <w:t>: ошибок не обнаружено (незначительные предупреждения о пустых атрибутах </w:t>
      </w:r>
      <w:proofErr w:type="spellStart"/>
      <w:r w:rsidR="00B93642" w:rsidRPr="00B93642">
        <w:rPr>
          <w:sz w:val="28"/>
          <w:szCs w:val="28"/>
        </w:rPr>
        <w:t>href</w:t>
      </w:r>
      <w:proofErr w:type="spellEnd"/>
      <w:r w:rsidR="00B93642" w:rsidRPr="00B93642">
        <w:rPr>
          <w:sz w:val="28"/>
          <w:szCs w:val="28"/>
        </w:rPr>
        <w:t>="#" не критичны)</w:t>
      </w:r>
      <w:r>
        <w:rPr>
          <w:sz w:val="28"/>
          <w:szCs w:val="28"/>
        </w:rPr>
        <w:t>;</w:t>
      </w:r>
    </w:p>
    <w:p w14:paraId="448AC426" w14:textId="0D9DCB56" w:rsidR="00B93642" w:rsidRPr="00B93642" w:rsidRDefault="002E3D0F" w:rsidP="00B93642">
      <w:pPr>
        <w:numPr>
          <w:ilvl w:val="0"/>
          <w:numId w:val="3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93642" w:rsidRPr="00B93642">
        <w:rPr>
          <w:sz w:val="28"/>
          <w:szCs w:val="28"/>
        </w:rPr>
        <w:t xml:space="preserve">роизводительность – </w:t>
      </w:r>
      <w:proofErr w:type="spellStart"/>
      <w:r w:rsidR="00B93642" w:rsidRPr="00B93642">
        <w:rPr>
          <w:sz w:val="28"/>
          <w:szCs w:val="28"/>
        </w:rPr>
        <w:t>Lighthouse</w:t>
      </w:r>
      <w:proofErr w:type="spellEnd"/>
      <w:r w:rsidR="00B93642" w:rsidRPr="00B93642">
        <w:rPr>
          <w:sz w:val="28"/>
          <w:szCs w:val="28"/>
        </w:rPr>
        <w:t xml:space="preserve"> (</w:t>
      </w:r>
      <w:proofErr w:type="spellStart"/>
      <w:r w:rsidR="00B93642" w:rsidRPr="00B93642">
        <w:rPr>
          <w:sz w:val="28"/>
          <w:szCs w:val="28"/>
        </w:rPr>
        <w:t>Chrome</w:t>
      </w:r>
      <w:proofErr w:type="spellEnd"/>
      <w:r w:rsidR="00B93642" w:rsidRPr="00B93642">
        <w:rPr>
          <w:sz w:val="28"/>
          <w:szCs w:val="28"/>
        </w:rPr>
        <w:t xml:space="preserve"> </w:t>
      </w:r>
      <w:proofErr w:type="spellStart"/>
      <w:r w:rsidR="00B93642" w:rsidRPr="00B93642">
        <w:rPr>
          <w:sz w:val="28"/>
          <w:szCs w:val="28"/>
        </w:rPr>
        <w:t>DevTools</w:t>
      </w:r>
      <w:proofErr w:type="spellEnd"/>
      <w:r w:rsidR="00B93642" w:rsidRPr="00B93642">
        <w:rPr>
          <w:sz w:val="28"/>
          <w:szCs w:val="28"/>
        </w:rPr>
        <w:t xml:space="preserve">): производительность – 92, доступность – 95, SEO – 100. Основные замечания связаны с неиспользованием </w:t>
      </w:r>
      <w:proofErr w:type="spellStart"/>
      <w:r w:rsidR="00B93642" w:rsidRPr="00B93642">
        <w:rPr>
          <w:sz w:val="28"/>
          <w:szCs w:val="28"/>
        </w:rPr>
        <w:t>next-gen</w:t>
      </w:r>
      <w:proofErr w:type="spellEnd"/>
      <w:r w:rsidR="00B93642" w:rsidRPr="00B93642">
        <w:rPr>
          <w:sz w:val="28"/>
          <w:szCs w:val="28"/>
        </w:rPr>
        <w:t xml:space="preserve"> форматов изображений (</w:t>
      </w:r>
      <w:proofErr w:type="spellStart"/>
      <w:r w:rsidR="00B93642" w:rsidRPr="00B93642">
        <w:rPr>
          <w:sz w:val="28"/>
          <w:szCs w:val="28"/>
        </w:rPr>
        <w:t>WebP</w:t>
      </w:r>
      <w:proofErr w:type="spellEnd"/>
      <w:r w:rsidR="00B93642" w:rsidRPr="00B93642">
        <w:rPr>
          <w:sz w:val="28"/>
          <w:szCs w:val="28"/>
        </w:rPr>
        <w:t>), но это не являлось требованием</w:t>
      </w:r>
      <w:r>
        <w:rPr>
          <w:sz w:val="28"/>
          <w:szCs w:val="28"/>
        </w:rPr>
        <w:t>;</w:t>
      </w:r>
    </w:p>
    <w:p w14:paraId="1A93AE1D" w14:textId="42C13160" w:rsidR="00B93642" w:rsidRPr="00B93642" w:rsidRDefault="002E3D0F" w:rsidP="00B93642">
      <w:pPr>
        <w:numPr>
          <w:ilvl w:val="0"/>
          <w:numId w:val="3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B93642" w:rsidRPr="00B93642">
        <w:rPr>
          <w:sz w:val="28"/>
          <w:szCs w:val="28"/>
        </w:rPr>
        <w:t>корость загрузки – полная загрузка страницы на скорости 30 Мбит/с занимает около 1.2 секунды (с учётом CDN)</w:t>
      </w:r>
      <w:r>
        <w:rPr>
          <w:sz w:val="28"/>
          <w:szCs w:val="28"/>
        </w:rPr>
        <w:t>;</w:t>
      </w:r>
    </w:p>
    <w:p w14:paraId="2E8B4CE0" w14:textId="2E71F5F2" w:rsidR="00B93642" w:rsidRPr="00B93642" w:rsidRDefault="002E3D0F" w:rsidP="00B93642">
      <w:pPr>
        <w:numPr>
          <w:ilvl w:val="0"/>
          <w:numId w:val="34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93642" w:rsidRPr="00B93642">
        <w:rPr>
          <w:sz w:val="28"/>
          <w:szCs w:val="28"/>
        </w:rPr>
        <w:t xml:space="preserve">оведение при отключении </w:t>
      </w:r>
      <w:proofErr w:type="spellStart"/>
      <w:r w:rsidR="00B93642" w:rsidRPr="00B93642">
        <w:rPr>
          <w:sz w:val="28"/>
          <w:szCs w:val="28"/>
        </w:rPr>
        <w:t>JavaScript</w:t>
      </w:r>
      <w:proofErr w:type="spellEnd"/>
      <w:r w:rsidR="00B93642" w:rsidRPr="00B93642">
        <w:rPr>
          <w:sz w:val="28"/>
          <w:szCs w:val="28"/>
        </w:rPr>
        <w:t xml:space="preserve"> – в версии без </w:t>
      </w:r>
      <w:proofErr w:type="spellStart"/>
      <w:r w:rsidR="00B93642" w:rsidRPr="00B93642">
        <w:rPr>
          <w:sz w:val="28"/>
          <w:szCs w:val="28"/>
        </w:rPr>
        <w:t>Bootstrap</w:t>
      </w:r>
      <w:proofErr w:type="spellEnd"/>
      <w:r w:rsidR="00B93642" w:rsidRPr="00B93642">
        <w:rPr>
          <w:sz w:val="28"/>
          <w:szCs w:val="28"/>
        </w:rPr>
        <w:t xml:space="preserve"> карусель на радиокнопках продолжает работать, форма бронирования не будет отправлять данные (требует JS), но сообщение об ошибке не показывается – этот момент признан некритичным, т.к. сайт предполагает работу с включённым JS. В </w:t>
      </w:r>
      <w:proofErr w:type="spellStart"/>
      <w:r w:rsidR="00B93642" w:rsidRPr="00B93642">
        <w:rPr>
          <w:sz w:val="28"/>
          <w:szCs w:val="28"/>
        </w:rPr>
        <w:t>Bootstrap</w:t>
      </w:r>
      <w:proofErr w:type="spellEnd"/>
      <w:r w:rsidR="00B93642" w:rsidRPr="00B93642">
        <w:rPr>
          <w:sz w:val="28"/>
          <w:szCs w:val="28"/>
        </w:rPr>
        <w:t xml:space="preserve"> версии без JS некоторые компоненты (тосты, </w:t>
      </w:r>
      <w:proofErr w:type="spellStart"/>
      <w:r w:rsidR="00B93642" w:rsidRPr="00B93642">
        <w:rPr>
          <w:sz w:val="28"/>
          <w:szCs w:val="28"/>
        </w:rPr>
        <w:t>тултипы</w:t>
      </w:r>
      <w:proofErr w:type="spellEnd"/>
      <w:r w:rsidR="00B93642" w:rsidRPr="00B93642">
        <w:rPr>
          <w:sz w:val="28"/>
          <w:szCs w:val="28"/>
        </w:rPr>
        <w:t xml:space="preserve">, динамические </w:t>
      </w:r>
      <w:proofErr w:type="spellStart"/>
      <w:r w:rsidR="00B93642" w:rsidRPr="00B93642">
        <w:rPr>
          <w:sz w:val="28"/>
          <w:szCs w:val="28"/>
        </w:rPr>
        <w:t>табы</w:t>
      </w:r>
      <w:proofErr w:type="spellEnd"/>
      <w:r w:rsidR="00B93642" w:rsidRPr="00B93642">
        <w:rPr>
          <w:sz w:val="28"/>
          <w:szCs w:val="28"/>
        </w:rPr>
        <w:t>) не функционируют, но статический контент отображается корректно</w:t>
      </w:r>
      <w:r>
        <w:rPr>
          <w:sz w:val="28"/>
          <w:szCs w:val="28"/>
        </w:rPr>
        <w:t>;</w:t>
      </w:r>
    </w:p>
    <w:p w14:paraId="31110C03" w14:textId="77777777" w:rsidR="00B93642" w:rsidRP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3642">
        <w:rPr>
          <w:sz w:val="28"/>
          <w:szCs w:val="28"/>
        </w:rPr>
        <w:t>Обнаруженные и исправленные дефекты в процессе разработки:</w:t>
      </w:r>
    </w:p>
    <w:p w14:paraId="7606925F" w14:textId="0FBB6C63" w:rsidR="00B93642" w:rsidRPr="00B93642" w:rsidRDefault="002E3D0F" w:rsidP="00B93642">
      <w:pPr>
        <w:numPr>
          <w:ilvl w:val="0"/>
          <w:numId w:val="35"/>
        </w:numPr>
        <w:tabs>
          <w:tab w:val="clear" w:pos="720"/>
          <w:tab w:val="num" w:pos="1134"/>
          <w:tab w:val="left" w:pos="1872"/>
        </w:tabs>
        <w:spacing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93642" w:rsidRPr="00B93642">
        <w:rPr>
          <w:sz w:val="28"/>
          <w:szCs w:val="28"/>
        </w:rPr>
        <w:t xml:space="preserve"> версии без </w:t>
      </w:r>
      <w:proofErr w:type="spellStart"/>
      <w:r w:rsidR="00B93642" w:rsidRPr="00B93642">
        <w:rPr>
          <w:sz w:val="28"/>
          <w:szCs w:val="28"/>
        </w:rPr>
        <w:t>Bootstrap</w:t>
      </w:r>
      <w:proofErr w:type="spellEnd"/>
      <w:r w:rsidR="00B93642" w:rsidRPr="00B93642">
        <w:rPr>
          <w:sz w:val="28"/>
          <w:szCs w:val="28"/>
        </w:rPr>
        <w:t xml:space="preserve"> при изменении размера окна карусель иногда «дергалась» из-за неправильного позиционирования – исправлено добавлением </w:t>
      </w:r>
      <w:proofErr w:type="spellStart"/>
      <w:r w:rsidR="00B93642" w:rsidRPr="00B93642">
        <w:rPr>
          <w:sz w:val="28"/>
          <w:szCs w:val="28"/>
        </w:rPr>
        <w:t>transition</w:t>
      </w:r>
      <w:proofErr w:type="spellEnd"/>
      <w:r w:rsidR="00B93642" w:rsidRPr="00B93642">
        <w:rPr>
          <w:sz w:val="28"/>
          <w:szCs w:val="28"/>
        </w:rPr>
        <w:t xml:space="preserve">: </w:t>
      </w:r>
      <w:proofErr w:type="spellStart"/>
      <w:r w:rsidR="00B93642" w:rsidRPr="00B93642">
        <w:rPr>
          <w:sz w:val="28"/>
          <w:szCs w:val="28"/>
        </w:rPr>
        <w:t>all</w:t>
      </w:r>
      <w:proofErr w:type="spellEnd"/>
      <w:r w:rsidR="00B93642" w:rsidRPr="00B93642">
        <w:rPr>
          <w:sz w:val="28"/>
          <w:szCs w:val="28"/>
        </w:rPr>
        <w:t xml:space="preserve"> 0.5s </w:t>
      </w:r>
      <w:proofErr w:type="spellStart"/>
      <w:r w:rsidR="00B93642" w:rsidRPr="00B93642">
        <w:rPr>
          <w:sz w:val="28"/>
          <w:szCs w:val="28"/>
        </w:rPr>
        <w:t>cubic-bezier</w:t>
      </w:r>
      <w:proofErr w:type="spellEnd"/>
      <w:r w:rsidR="00B93642" w:rsidRPr="00B93642">
        <w:rPr>
          <w:sz w:val="28"/>
          <w:szCs w:val="28"/>
        </w:rPr>
        <w:t>(...)</w:t>
      </w:r>
      <w:r>
        <w:rPr>
          <w:sz w:val="28"/>
          <w:szCs w:val="28"/>
        </w:rPr>
        <w:t>;</w:t>
      </w:r>
    </w:p>
    <w:p w14:paraId="752A4B0F" w14:textId="7C3462E1" w:rsidR="00B93642" w:rsidRPr="00B93642" w:rsidRDefault="002E3D0F" w:rsidP="00B93642">
      <w:pPr>
        <w:numPr>
          <w:ilvl w:val="0"/>
          <w:numId w:val="35"/>
        </w:numPr>
        <w:tabs>
          <w:tab w:val="clear" w:pos="720"/>
          <w:tab w:val="num" w:pos="1134"/>
          <w:tab w:val="left" w:pos="1872"/>
        </w:tabs>
        <w:spacing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B93642" w:rsidRPr="00B93642">
        <w:rPr>
          <w:sz w:val="28"/>
          <w:szCs w:val="28"/>
        </w:rPr>
        <w:t>аска телефона не применялась к полю в модальном окне – добавлен отдельный скрипт инициализации</w:t>
      </w:r>
      <w:r>
        <w:rPr>
          <w:sz w:val="28"/>
          <w:szCs w:val="28"/>
        </w:rPr>
        <w:t>;</w:t>
      </w:r>
    </w:p>
    <w:p w14:paraId="728E64B9" w14:textId="0DB019DC" w:rsidR="00B93642" w:rsidRPr="00B93642" w:rsidRDefault="002E3D0F" w:rsidP="00B93642">
      <w:pPr>
        <w:numPr>
          <w:ilvl w:val="0"/>
          <w:numId w:val="35"/>
        </w:numPr>
        <w:tabs>
          <w:tab w:val="clear" w:pos="720"/>
          <w:tab w:val="num" w:pos="1134"/>
          <w:tab w:val="left" w:pos="1872"/>
        </w:tabs>
        <w:spacing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proofErr w:type="spellStart"/>
      <w:r w:rsidR="00B93642" w:rsidRPr="00B93642">
        <w:rPr>
          <w:sz w:val="28"/>
          <w:szCs w:val="28"/>
        </w:rPr>
        <w:t>ffcanvas</w:t>
      </w:r>
      <w:proofErr w:type="spellEnd"/>
      <w:r w:rsidR="00B93642" w:rsidRPr="00B93642">
        <w:rPr>
          <w:sz w:val="28"/>
          <w:szCs w:val="28"/>
        </w:rPr>
        <w:t xml:space="preserve">-меню в </w:t>
      </w:r>
      <w:proofErr w:type="spellStart"/>
      <w:r w:rsidR="00B93642" w:rsidRPr="00B93642">
        <w:rPr>
          <w:sz w:val="28"/>
          <w:szCs w:val="28"/>
        </w:rPr>
        <w:t>Bootstrap</w:t>
      </w:r>
      <w:proofErr w:type="spellEnd"/>
      <w:r w:rsidR="00B93642" w:rsidRPr="00B93642">
        <w:rPr>
          <w:sz w:val="28"/>
          <w:szCs w:val="28"/>
        </w:rPr>
        <w:t xml:space="preserve"> версии не закрывалось после клика по ссылке – исправлено добавлением </w:t>
      </w:r>
      <w:proofErr w:type="spellStart"/>
      <w:r w:rsidR="00B93642" w:rsidRPr="00B93642">
        <w:rPr>
          <w:sz w:val="28"/>
          <w:szCs w:val="28"/>
        </w:rPr>
        <w:t>data-bs-dismiss</w:t>
      </w:r>
      <w:proofErr w:type="spellEnd"/>
      <w:r w:rsidR="00B93642" w:rsidRPr="00B93642">
        <w:rPr>
          <w:sz w:val="28"/>
          <w:szCs w:val="28"/>
        </w:rPr>
        <w:t>="</w:t>
      </w:r>
      <w:proofErr w:type="spellStart"/>
      <w:r w:rsidR="00B93642" w:rsidRPr="00B93642">
        <w:rPr>
          <w:sz w:val="28"/>
          <w:szCs w:val="28"/>
        </w:rPr>
        <w:t>offcanvas</w:t>
      </w:r>
      <w:proofErr w:type="spellEnd"/>
      <w:r w:rsidR="00B93642" w:rsidRPr="00B93642">
        <w:rPr>
          <w:sz w:val="28"/>
          <w:szCs w:val="28"/>
        </w:rPr>
        <w:t>"</w:t>
      </w:r>
      <w:r>
        <w:rPr>
          <w:sz w:val="28"/>
          <w:szCs w:val="28"/>
        </w:rPr>
        <w:t>;</w:t>
      </w:r>
    </w:p>
    <w:p w14:paraId="5BBB0B29" w14:textId="2DD5F7CF" w:rsidR="00B93642" w:rsidRPr="00B93642" w:rsidRDefault="002E3D0F" w:rsidP="00B93642">
      <w:pPr>
        <w:numPr>
          <w:ilvl w:val="0"/>
          <w:numId w:val="35"/>
        </w:numPr>
        <w:tabs>
          <w:tab w:val="clear" w:pos="720"/>
          <w:tab w:val="num" w:pos="1134"/>
          <w:tab w:val="left" w:pos="1872"/>
        </w:tabs>
        <w:spacing w:line="360" w:lineRule="exact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B93642" w:rsidRPr="00B93642">
        <w:rPr>
          <w:sz w:val="28"/>
          <w:szCs w:val="28"/>
        </w:rPr>
        <w:t xml:space="preserve">а мобильных устройствах шрифт в градиентных заголовках был слишком мелким – увеличен в </w:t>
      </w:r>
      <w:proofErr w:type="spellStart"/>
      <w:r w:rsidR="00B93642" w:rsidRPr="00B93642">
        <w:rPr>
          <w:sz w:val="28"/>
          <w:szCs w:val="28"/>
        </w:rPr>
        <w:t>медиазапросах</w:t>
      </w:r>
      <w:proofErr w:type="spellEnd"/>
      <w:r w:rsidR="00B93642" w:rsidRPr="00B93642">
        <w:rPr>
          <w:sz w:val="28"/>
          <w:szCs w:val="28"/>
        </w:rPr>
        <w:t>.</w:t>
      </w:r>
    </w:p>
    <w:p w14:paraId="31A80AC6" w14:textId="652EFE50" w:rsidR="00B93642" w:rsidRDefault="00B93642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3642">
        <w:rPr>
          <w:sz w:val="28"/>
          <w:szCs w:val="28"/>
        </w:rPr>
        <w:lastRenderedPageBreak/>
        <w:t>Итоговое заключение по тестированию: сайт готов к эксплуатации, все критичные функции работают стабильно, пользовательский интерфейс соответствует ожиданиям.</w:t>
      </w:r>
    </w:p>
    <w:p w14:paraId="56DF418A" w14:textId="05B23104" w:rsidR="000272C3" w:rsidRDefault="000272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0F2984" w14:textId="77777777" w:rsidR="0022597A" w:rsidRDefault="0022597A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EDC5040" w14:textId="77777777" w:rsidR="0022597A" w:rsidRP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22597A">
        <w:rPr>
          <w:b/>
          <w:bCs/>
          <w:sz w:val="28"/>
          <w:szCs w:val="28"/>
        </w:rPr>
        <w:t>5 Применение</w:t>
      </w:r>
    </w:p>
    <w:p w14:paraId="64FFB23D" w14:textId="00B8763D" w:rsid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  <w:r w:rsidRPr="0022597A">
        <w:rPr>
          <w:b/>
          <w:bCs/>
          <w:sz w:val="28"/>
          <w:szCs w:val="28"/>
        </w:rPr>
        <w:t xml:space="preserve">5.1 Размещение на </w:t>
      </w:r>
      <w:proofErr w:type="spellStart"/>
      <w:r w:rsidRPr="0022597A">
        <w:rPr>
          <w:b/>
          <w:bCs/>
          <w:sz w:val="28"/>
          <w:szCs w:val="28"/>
        </w:rPr>
        <w:t>GitHub</w:t>
      </w:r>
      <w:proofErr w:type="spellEnd"/>
    </w:p>
    <w:p w14:paraId="3F9CA800" w14:textId="77777777" w:rsidR="000272C3" w:rsidRPr="0022597A" w:rsidRDefault="000272C3" w:rsidP="0022597A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4065CC44" w14:textId="77777777" w:rsidR="0022597A" w:rsidRP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2597A">
        <w:rPr>
          <w:sz w:val="28"/>
          <w:szCs w:val="28"/>
        </w:rPr>
        <w:t xml:space="preserve">Размещение проекта на </w:t>
      </w:r>
      <w:proofErr w:type="spellStart"/>
      <w:r w:rsidRPr="0022597A">
        <w:rPr>
          <w:sz w:val="28"/>
          <w:szCs w:val="28"/>
        </w:rPr>
        <w:t>GitHub</w:t>
      </w:r>
      <w:proofErr w:type="spellEnd"/>
      <w:r w:rsidRPr="0022597A">
        <w:rPr>
          <w:sz w:val="28"/>
          <w:szCs w:val="28"/>
        </w:rPr>
        <w:t xml:space="preserve"> позволяет обеспечить доступ к исходному коду, демонстрацию рабочей версии через </w:t>
      </w:r>
      <w:proofErr w:type="spellStart"/>
      <w:r w:rsidRPr="0022597A">
        <w:rPr>
          <w:sz w:val="28"/>
          <w:szCs w:val="28"/>
        </w:rPr>
        <w:t>GitHub</w:t>
      </w:r>
      <w:proofErr w:type="spellEnd"/>
      <w:r w:rsidRPr="0022597A">
        <w:rPr>
          <w:sz w:val="28"/>
          <w:szCs w:val="28"/>
        </w:rPr>
        <w:t xml:space="preserve"> </w:t>
      </w:r>
      <w:proofErr w:type="spellStart"/>
      <w:r w:rsidRPr="0022597A">
        <w:rPr>
          <w:sz w:val="28"/>
          <w:szCs w:val="28"/>
        </w:rPr>
        <w:t>Pages</w:t>
      </w:r>
      <w:proofErr w:type="spellEnd"/>
      <w:r w:rsidRPr="0022597A">
        <w:rPr>
          <w:sz w:val="28"/>
          <w:szCs w:val="28"/>
        </w:rPr>
        <w:t xml:space="preserve"> и возможность дальнейшего совместного сопровождения.</w:t>
      </w:r>
    </w:p>
    <w:p w14:paraId="1C5A1B15" w14:textId="77777777" w:rsidR="0022597A" w:rsidRP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2597A">
        <w:rPr>
          <w:sz w:val="28"/>
          <w:szCs w:val="28"/>
        </w:rPr>
        <w:t>Порядок размещения:</w:t>
      </w:r>
    </w:p>
    <w:p w14:paraId="47CDA7F4" w14:textId="62DDC717" w:rsidR="0022597A" w:rsidRPr="0022597A" w:rsidRDefault="00671D85" w:rsidP="00671D85">
      <w:pPr>
        <w:tabs>
          <w:tab w:val="left" w:pos="1134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1 с</w:t>
      </w:r>
      <w:r w:rsidR="0022597A" w:rsidRPr="0022597A">
        <w:rPr>
          <w:sz w:val="28"/>
          <w:szCs w:val="28"/>
        </w:rPr>
        <w:t>оздан репозиторий </w:t>
      </w:r>
      <w:proofErr w:type="spellStart"/>
      <w:r w:rsidR="0022597A" w:rsidRPr="0022597A">
        <w:rPr>
          <w:sz w:val="28"/>
          <w:szCs w:val="28"/>
        </w:rPr>
        <w:t>cyberteka-website</w:t>
      </w:r>
      <w:proofErr w:type="spellEnd"/>
      <w:r w:rsidR="0022597A" w:rsidRPr="0022597A">
        <w:rPr>
          <w:sz w:val="28"/>
          <w:szCs w:val="28"/>
        </w:rPr>
        <w:t xml:space="preserve"> на </w:t>
      </w:r>
      <w:proofErr w:type="spellStart"/>
      <w:r w:rsidR="0022597A" w:rsidRPr="0022597A">
        <w:rPr>
          <w:sz w:val="28"/>
          <w:szCs w:val="28"/>
        </w:rPr>
        <w:t>GitHub</w:t>
      </w:r>
      <w:proofErr w:type="spellEnd"/>
      <w:r w:rsidR="0022597A" w:rsidRPr="0022597A">
        <w:rPr>
          <w:sz w:val="28"/>
          <w:szCs w:val="28"/>
        </w:rPr>
        <w:t xml:space="preserve"> (публичный)</w:t>
      </w:r>
      <w:r>
        <w:rPr>
          <w:sz w:val="28"/>
          <w:szCs w:val="28"/>
        </w:rPr>
        <w:t>;</w:t>
      </w:r>
    </w:p>
    <w:p w14:paraId="37B125BD" w14:textId="30290CC7" w:rsidR="0022597A" w:rsidRPr="0022597A" w:rsidRDefault="00671D85" w:rsidP="00671D85">
      <w:pPr>
        <w:tabs>
          <w:tab w:val="left" w:pos="1134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2 в</w:t>
      </w:r>
      <w:r w:rsidR="0022597A" w:rsidRPr="0022597A">
        <w:rPr>
          <w:sz w:val="28"/>
          <w:szCs w:val="28"/>
        </w:rPr>
        <w:t xml:space="preserve"> корень репозитория загружены все файлы проекта (обе версии – в отдельных папках: </w:t>
      </w:r>
      <w:proofErr w:type="spellStart"/>
      <w:r w:rsidR="0022597A" w:rsidRPr="0022597A">
        <w:rPr>
          <w:sz w:val="28"/>
          <w:szCs w:val="28"/>
        </w:rPr>
        <w:t>pure-css</w:t>
      </w:r>
      <w:proofErr w:type="spellEnd"/>
      <w:r w:rsidR="0022597A" w:rsidRPr="0022597A">
        <w:rPr>
          <w:sz w:val="28"/>
          <w:szCs w:val="28"/>
        </w:rPr>
        <w:t> и </w:t>
      </w:r>
      <w:proofErr w:type="spellStart"/>
      <w:r w:rsidR="0022597A" w:rsidRPr="0022597A">
        <w:rPr>
          <w:sz w:val="28"/>
          <w:szCs w:val="28"/>
        </w:rPr>
        <w:t>bootstrap</w:t>
      </w:r>
      <w:proofErr w:type="spellEnd"/>
      <w:r w:rsidR="0022597A" w:rsidRPr="0022597A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2201A54B" w14:textId="5EE66C68" w:rsidR="0022597A" w:rsidRPr="0022597A" w:rsidRDefault="00671D85" w:rsidP="00671D85">
      <w:pPr>
        <w:tabs>
          <w:tab w:val="left" w:pos="1134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3 д</w:t>
      </w:r>
      <w:r w:rsidR="0022597A" w:rsidRPr="0022597A">
        <w:rPr>
          <w:sz w:val="28"/>
          <w:szCs w:val="28"/>
        </w:rPr>
        <w:t xml:space="preserve">ля каждой версии включена </w:t>
      </w:r>
      <w:proofErr w:type="spellStart"/>
      <w:r w:rsidR="0022597A" w:rsidRPr="0022597A">
        <w:rPr>
          <w:sz w:val="28"/>
          <w:szCs w:val="28"/>
        </w:rPr>
        <w:t>GitHub</w:t>
      </w:r>
      <w:proofErr w:type="spellEnd"/>
      <w:r w:rsidR="0022597A" w:rsidRPr="0022597A">
        <w:rPr>
          <w:sz w:val="28"/>
          <w:szCs w:val="28"/>
        </w:rPr>
        <w:t xml:space="preserve"> </w:t>
      </w:r>
      <w:proofErr w:type="spellStart"/>
      <w:r w:rsidR="0022597A" w:rsidRPr="0022597A">
        <w:rPr>
          <w:sz w:val="28"/>
          <w:szCs w:val="28"/>
        </w:rPr>
        <w:t>Pages</w:t>
      </w:r>
      <w:proofErr w:type="spellEnd"/>
      <w:r w:rsidR="0022597A" w:rsidRPr="0022597A">
        <w:rPr>
          <w:sz w:val="28"/>
          <w:szCs w:val="28"/>
        </w:rPr>
        <w:t>: в настройках репозитория выбран ветка </w:t>
      </w:r>
      <w:proofErr w:type="spellStart"/>
      <w:r w:rsidR="0022597A" w:rsidRPr="0022597A">
        <w:rPr>
          <w:sz w:val="28"/>
          <w:szCs w:val="28"/>
        </w:rPr>
        <w:t>main</w:t>
      </w:r>
      <w:proofErr w:type="spellEnd"/>
      <w:r w:rsidR="0022597A" w:rsidRPr="0022597A">
        <w:rPr>
          <w:sz w:val="28"/>
          <w:szCs w:val="28"/>
        </w:rPr>
        <w:t> и папка /</w:t>
      </w:r>
      <w:proofErr w:type="spellStart"/>
      <w:r w:rsidR="0022597A" w:rsidRPr="0022597A">
        <w:rPr>
          <w:sz w:val="28"/>
          <w:szCs w:val="28"/>
        </w:rPr>
        <w:t>pure-css</w:t>
      </w:r>
      <w:proofErr w:type="spellEnd"/>
      <w:r w:rsidR="0022597A" w:rsidRPr="0022597A">
        <w:rPr>
          <w:sz w:val="28"/>
          <w:szCs w:val="28"/>
        </w:rPr>
        <w:t> для одной страницы, а для второй – создан отдельный сайт через </w:t>
      </w:r>
      <w:proofErr w:type="spellStart"/>
      <w:r w:rsidR="0022597A" w:rsidRPr="0022597A">
        <w:rPr>
          <w:sz w:val="28"/>
          <w:szCs w:val="28"/>
        </w:rPr>
        <w:t>docs</w:t>
      </w:r>
      <w:proofErr w:type="spellEnd"/>
      <w:r w:rsidR="0022597A" w:rsidRPr="0022597A">
        <w:rPr>
          <w:sz w:val="28"/>
          <w:szCs w:val="28"/>
        </w:rPr>
        <w:t> или использован корень с индексным файлом. В целях простоты был создан корневой index.html с ссылками на обе версии</w:t>
      </w:r>
      <w:r>
        <w:rPr>
          <w:sz w:val="28"/>
          <w:szCs w:val="28"/>
        </w:rPr>
        <w:t>;</w:t>
      </w:r>
    </w:p>
    <w:p w14:paraId="342EFBB9" w14:textId="6F8E04AD" w:rsidR="0022597A" w:rsidRPr="0022597A" w:rsidRDefault="00671D85" w:rsidP="00671D85">
      <w:pPr>
        <w:tabs>
          <w:tab w:val="left" w:pos="1134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4 д</w:t>
      </w:r>
      <w:r w:rsidR="0022597A" w:rsidRPr="0022597A">
        <w:rPr>
          <w:sz w:val="28"/>
          <w:szCs w:val="28"/>
        </w:rPr>
        <w:t>оступ к демонстрации:</w:t>
      </w:r>
    </w:p>
    <w:p w14:paraId="097BBB02" w14:textId="48D9A7E0" w:rsidR="0022597A" w:rsidRPr="00973691" w:rsidRDefault="0022597A" w:rsidP="000272C3">
      <w:pPr>
        <w:numPr>
          <w:ilvl w:val="1"/>
          <w:numId w:val="36"/>
        </w:numPr>
        <w:tabs>
          <w:tab w:val="clear" w:pos="144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  <w:lang w:val="en-US"/>
        </w:rPr>
      </w:pPr>
      <w:r w:rsidRPr="0022597A">
        <w:rPr>
          <w:sz w:val="28"/>
          <w:szCs w:val="28"/>
        </w:rPr>
        <w:t>Чистая</w:t>
      </w:r>
      <w:r w:rsidRPr="00973691">
        <w:rPr>
          <w:sz w:val="28"/>
          <w:szCs w:val="28"/>
          <w:lang w:val="en-US"/>
        </w:rPr>
        <w:t xml:space="preserve"> </w:t>
      </w:r>
      <w:r w:rsidRPr="0022597A">
        <w:rPr>
          <w:sz w:val="28"/>
          <w:szCs w:val="28"/>
        </w:rPr>
        <w:t>версия</w:t>
      </w:r>
      <w:r w:rsidRPr="00973691">
        <w:rPr>
          <w:sz w:val="28"/>
          <w:szCs w:val="28"/>
          <w:lang w:val="en-US"/>
        </w:rPr>
        <w:t>: https://</w:t>
      </w:r>
      <w:r w:rsidR="000272C3" w:rsidRPr="00973691">
        <w:rPr>
          <w:lang w:val="en-US"/>
        </w:rPr>
        <w:t xml:space="preserve"> </w:t>
      </w:r>
      <w:r w:rsidR="000272C3" w:rsidRPr="00973691">
        <w:rPr>
          <w:sz w:val="28"/>
          <w:szCs w:val="28"/>
          <w:lang w:val="en-US"/>
        </w:rPr>
        <w:t>VetalBlaze</w:t>
      </w:r>
      <w:r w:rsidRPr="00973691">
        <w:rPr>
          <w:sz w:val="28"/>
          <w:szCs w:val="28"/>
          <w:lang w:val="en-US"/>
        </w:rPr>
        <w:t>.github.io/</w:t>
      </w:r>
      <w:proofErr w:type="spellStart"/>
      <w:r w:rsidRPr="00973691">
        <w:rPr>
          <w:sz w:val="28"/>
          <w:szCs w:val="28"/>
          <w:lang w:val="en-US"/>
        </w:rPr>
        <w:t>cyberteka</w:t>
      </w:r>
      <w:proofErr w:type="spellEnd"/>
      <w:r w:rsidRPr="00973691">
        <w:rPr>
          <w:sz w:val="28"/>
          <w:szCs w:val="28"/>
          <w:lang w:val="en-US"/>
        </w:rPr>
        <w:t>-website/pure-</w:t>
      </w:r>
      <w:proofErr w:type="spellStart"/>
      <w:r w:rsidRPr="00973691">
        <w:rPr>
          <w:sz w:val="28"/>
          <w:szCs w:val="28"/>
          <w:lang w:val="en-US"/>
        </w:rPr>
        <w:t>css</w:t>
      </w:r>
      <w:proofErr w:type="spellEnd"/>
      <w:r w:rsidRPr="00973691">
        <w:rPr>
          <w:sz w:val="28"/>
          <w:szCs w:val="28"/>
          <w:lang w:val="en-US"/>
        </w:rPr>
        <w:t>/</w:t>
      </w:r>
      <w:r w:rsidR="00671D85" w:rsidRPr="00671D85">
        <w:rPr>
          <w:sz w:val="28"/>
          <w:szCs w:val="28"/>
          <w:lang w:val="en-US"/>
        </w:rPr>
        <w:t>;</w:t>
      </w:r>
    </w:p>
    <w:p w14:paraId="6AC1E430" w14:textId="13A72392" w:rsidR="0022597A" w:rsidRPr="00973691" w:rsidRDefault="0022597A" w:rsidP="000272C3">
      <w:pPr>
        <w:numPr>
          <w:ilvl w:val="1"/>
          <w:numId w:val="36"/>
        </w:numPr>
        <w:tabs>
          <w:tab w:val="clear" w:pos="1440"/>
          <w:tab w:val="num" w:pos="1134"/>
        </w:tabs>
        <w:spacing w:line="360" w:lineRule="exact"/>
        <w:ind w:left="0" w:right="141" w:firstLine="851"/>
        <w:jc w:val="both"/>
        <w:rPr>
          <w:sz w:val="28"/>
          <w:szCs w:val="28"/>
          <w:lang w:val="en-US"/>
        </w:rPr>
      </w:pPr>
      <w:r w:rsidRPr="00973691">
        <w:rPr>
          <w:sz w:val="28"/>
          <w:szCs w:val="28"/>
          <w:lang w:val="en-US"/>
        </w:rPr>
        <w:t>Bootstrap</w:t>
      </w:r>
      <w:r w:rsidR="000272C3" w:rsidRPr="000272C3">
        <w:rPr>
          <w:sz w:val="28"/>
          <w:szCs w:val="28"/>
          <w:lang w:val="en-US"/>
        </w:rPr>
        <w:t xml:space="preserve"> </w:t>
      </w:r>
      <w:r w:rsidRPr="0022597A">
        <w:rPr>
          <w:sz w:val="28"/>
          <w:szCs w:val="28"/>
        </w:rPr>
        <w:t>версия</w:t>
      </w:r>
      <w:r w:rsidRPr="00973691">
        <w:rPr>
          <w:sz w:val="28"/>
          <w:szCs w:val="28"/>
          <w:lang w:val="en-US"/>
        </w:rPr>
        <w:t>: https://</w:t>
      </w:r>
      <w:r w:rsidR="000272C3" w:rsidRPr="00973691">
        <w:rPr>
          <w:lang w:val="en-US"/>
        </w:rPr>
        <w:t xml:space="preserve"> </w:t>
      </w:r>
      <w:r w:rsidR="000272C3" w:rsidRPr="00973691">
        <w:rPr>
          <w:sz w:val="28"/>
          <w:szCs w:val="28"/>
          <w:lang w:val="en-US"/>
        </w:rPr>
        <w:t>VetalBlaze</w:t>
      </w:r>
      <w:r w:rsidRPr="00973691">
        <w:rPr>
          <w:sz w:val="28"/>
          <w:szCs w:val="28"/>
          <w:lang w:val="en-US"/>
        </w:rPr>
        <w:t>.github.io/</w:t>
      </w:r>
      <w:proofErr w:type="spellStart"/>
      <w:r w:rsidRPr="00973691">
        <w:rPr>
          <w:sz w:val="28"/>
          <w:szCs w:val="28"/>
          <w:lang w:val="en-US"/>
        </w:rPr>
        <w:t>cyberteka</w:t>
      </w:r>
      <w:proofErr w:type="spellEnd"/>
      <w:r w:rsidR="000272C3" w:rsidRPr="000272C3">
        <w:rPr>
          <w:sz w:val="28"/>
          <w:szCs w:val="28"/>
          <w:lang w:val="en-US"/>
        </w:rPr>
        <w:t xml:space="preserve"> </w:t>
      </w:r>
      <w:r w:rsidRPr="00973691">
        <w:rPr>
          <w:sz w:val="28"/>
          <w:szCs w:val="28"/>
          <w:lang w:val="en-US"/>
        </w:rPr>
        <w:t>website/bootstrap/</w:t>
      </w:r>
      <w:r w:rsidR="00671D85" w:rsidRPr="00671D85">
        <w:rPr>
          <w:sz w:val="28"/>
          <w:szCs w:val="28"/>
          <w:lang w:val="en-US"/>
        </w:rPr>
        <w:t>.</w:t>
      </w:r>
    </w:p>
    <w:p w14:paraId="0BCDC08F" w14:textId="249D9505" w:rsidR="000272C3" w:rsidRPr="000272C3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color w:val="000000" w:themeColor="text1"/>
          <w:sz w:val="28"/>
          <w:szCs w:val="28"/>
        </w:rPr>
      </w:pPr>
      <w:r w:rsidRPr="0022597A">
        <w:rPr>
          <w:color w:val="000000" w:themeColor="text1"/>
          <w:sz w:val="28"/>
          <w:szCs w:val="28"/>
        </w:rPr>
        <w:t>Ссылка на репозиторий: </w:t>
      </w:r>
      <w:hyperlink r:id="rId32" w:history="1">
        <w:r w:rsidR="000272C3" w:rsidRPr="000272C3">
          <w:rPr>
            <w:rStyle w:val="ab"/>
            <w:color w:val="000000" w:themeColor="text1"/>
            <w:sz w:val="28"/>
            <w:szCs w:val="28"/>
            <w:u w:val="none"/>
          </w:rPr>
          <w:t>https://github.com/VetalBlaze/cyberteka-website/upload</w:t>
        </w:r>
      </w:hyperlink>
      <w:r w:rsidR="000272C3" w:rsidRPr="000272C3">
        <w:rPr>
          <w:color w:val="000000" w:themeColor="text1"/>
          <w:sz w:val="28"/>
          <w:szCs w:val="28"/>
        </w:rPr>
        <w:t>.</w:t>
      </w:r>
    </w:p>
    <w:p w14:paraId="7F0FF2C5" w14:textId="347BC8A9" w:rsidR="0022597A" w:rsidRP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2597A">
        <w:rPr>
          <w:sz w:val="28"/>
          <w:szCs w:val="28"/>
        </w:rPr>
        <w:t>Инструкция для локального развертывания:</w:t>
      </w:r>
    </w:p>
    <w:p w14:paraId="21E179D0" w14:textId="7813730C" w:rsidR="0022597A" w:rsidRPr="0022597A" w:rsidRDefault="00671D85" w:rsidP="000272C3">
      <w:pPr>
        <w:numPr>
          <w:ilvl w:val="0"/>
          <w:numId w:val="3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671D85">
        <w:rPr>
          <w:sz w:val="28"/>
          <w:szCs w:val="28"/>
        </w:rPr>
        <w:t>с</w:t>
      </w:r>
      <w:r w:rsidR="0022597A" w:rsidRPr="0022597A">
        <w:rPr>
          <w:sz w:val="28"/>
          <w:szCs w:val="28"/>
        </w:rPr>
        <w:t>качать репозиторий: </w:t>
      </w:r>
      <w:proofErr w:type="spellStart"/>
      <w:r w:rsidR="0022597A" w:rsidRPr="0022597A">
        <w:rPr>
          <w:sz w:val="28"/>
          <w:szCs w:val="28"/>
        </w:rPr>
        <w:t>git</w:t>
      </w:r>
      <w:proofErr w:type="spellEnd"/>
      <w:r w:rsidR="0022597A" w:rsidRPr="0022597A">
        <w:rPr>
          <w:sz w:val="28"/>
          <w:szCs w:val="28"/>
        </w:rPr>
        <w:t xml:space="preserve"> </w:t>
      </w:r>
      <w:proofErr w:type="spellStart"/>
      <w:r w:rsidR="0022597A" w:rsidRPr="0022597A">
        <w:rPr>
          <w:sz w:val="28"/>
          <w:szCs w:val="28"/>
        </w:rPr>
        <w:t>clone</w:t>
      </w:r>
      <w:proofErr w:type="spellEnd"/>
      <w:r w:rsidR="0022597A" w:rsidRPr="0022597A">
        <w:rPr>
          <w:sz w:val="28"/>
          <w:szCs w:val="28"/>
        </w:rPr>
        <w:t xml:space="preserve"> https://github.com/</w:t>
      </w:r>
      <w:r w:rsidR="000272C3" w:rsidRPr="000272C3">
        <w:t xml:space="preserve"> </w:t>
      </w:r>
      <w:proofErr w:type="spellStart"/>
      <w:r w:rsidR="000272C3" w:rsidRPr="000272C3">
        <w:rPr>
          <w:sz w:val="28"/>
          <w:szCs w:val="28"/>
        </w:rPr>
        <w:t>VetalBlaze</w:t>
      </w:r>
      <w:proofErr w:type="spellEnd"/>
      <w:r w:rsidR="000272C3" w:rsidRPr="000272C3">
        <w:rPr>
          <w:sz w:val="28"/>
          <w:szCs w:val="28"/>
        </w:rPr>
        <w:t xml:space="preserve"> </w:t>
      </w:r>
      <w:r w:rsidR="0022597A" w:rsidRPr="0022597A">
        <w:rPr>
          <w:sz w:val="28"/>
          <w:szCs w:val="28"/>
        </w:rPr>
        <w:t>/</w:t>
      </w:r>
      <w:proofErr w:type="spellStart"/>
      <w:r w:rsidR="0022597A" w:rsidRPr="0022597A">
        <w:rPr>
          <w:sz w:val="28"/>
          <w:szCs w:val="28"/>
        </w:rPr>
        <w:t>cyberteka-website.git</w:t>
      </w:r>
      <w:proofErr w:type="spellEnd"/>
      <w:r w:rsidRPr="00671D85">
        <w:rPr>
          <w:sz w:val="28"/>
          <w:szCs w:val="28"/>
        </w:rPr>
        <w:t>;</w:t>
      </w:r>
    </w:p>
    <w:p w14:paraId="620AD8FB" w14:textId="1FC00D87" w:rsidR="0022597A" w:rsidRPr="0022597A" w:rsidRDefault="00671D85" w:rsidP="000272C3">
      <w:pPr>
        <w:numPr>
          <w:ilvl w:val="0"/>
          <w:numId w:val="3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671D85">
        <w:rPr>
          <w:sz w:val="28"/>
          <w:szCs w:val="28"/>
        </w:rPr>
        <w:t>о</w:t>
      </w:r>
      <w:r w:rsidR="0022597A" w:rsidRPr="0022597A">
        <w:rPr>
          <w:sz w:val="28"/>
          <w:szCs w:val="28"/>
        </w:rPr>
        <w:t>ткрыть в браузере файл </w:t>
      </w:r>
      <w:proofErr w:type="spellStart"/>
      <w:r w:rsidR="0022597A" w:rsidRPr="0022597A">
        <w:rPr>
          <w:sz w:val="28"/>
          <w:szCs w:val="28"/>
        </w:rPr>
        <w:t>pure-css</w:t>
      </w:r>
      <w:proofErr w:type="spellEnd"/>
      <w:r w:rsidR="0022597A" w:rsidRPr="0022597A">
        <w:rPr>
          <w:sz w:val="28"/>
          <w:szCs w:val="28"/>
        </w:rPr>
        <w:t>/index.html или </w:t>
      </w:r>
      <w:proofErr w:type="spellStart"/>
      <w:r w:rsidR="0022597A" w:rsidRPr="0022597A">
        <w:rPr>
          <w:sz w:val="28"/>
          <w:szCs w:val="28"/>
        </w:rPr>
        <w:t>bootstrap</w:t>
      </w:r>
      <w:proofErr w:type="spellEnd"/>
      <w:r w:rsidR="0022597A" w:rsidRPr="0022597A">
        <w:rPr>
          <w:sz w:val="28"/>
          <w:szCs w:val="28"/>
        </w:rPr>
        <w:t>/index.html</w:t>
      </w:r>
      <w:r w:rsidRPr="00671D85">
        <w:rPr>
          <w:sz w:val="28"/>
          <w:szCs w:val="28"/>
        </w:rPr>
        <w:t>;</w:t>
      </w:r>
    </w:p>
    <w:p w14:paraId="55330CC5" w14:textId="47048600" w:rsidR="0022597A" w:rsidRPr="0022597A" w:rsidRDefault="00671D85" w:rsidP="000272C3">
      <w:pPr>
        <w:numPr>
          <w:ilvl w:val="0"/>
          <w:numId w:val="37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22597A" w:rsidRPr="0022597A">
        <w:rPr>
          <w:sz w:val="28"/>
          <w:szCs w:val="28"/>
        </w:rPr>
        <w:t xml:space="preserve">ибо использовать </w:t>
      </w:r>
      <w:proofErr w:type="spellStart"/>
      <w:r w:rsidR="0022597A" w:rsidRPr="0022597A">
        <w:rPr>
          <w:sz w:val="28"/>
          <w:szCs w:val="28"/>
        </w:rPr>
        <w:t>Live</w:t>
      </w:r>
      <w:proofErr w:type="spellEnd"/>
      <w:r w:rsidR="0022597A" w:rsidRPr="0022597A">
        <w:rPr>
          <w:sz w:val="28"/>
          <w:szCs w:val="28"/>
        </w:rPr>
        <w:t xml:space="preserve"> </w:t>
      </w:r>
      <w:proofErr w:type="spellStart"/>
      <w:r w:rsidR="0022597A" w:rsidRPr="0022597A">
        <w:rPr>
          <w:sz w:val="28"/>
          <w:szCs w:val="28"/>
        </w:rPr>
        <w:t>Server</w:t>
      </w:r>
      <w:proofErr w:type="spellEnd"/>
      <w:r w:rsidR="0022597A" w:rsidRPr="0022597A">
        <w:rPr>
          <w:sz w:val="28"/>
          <w:szCs w:val="28"/>
        </w:rPr>
        <w:t xml:space="preserve"> в VS </w:t>
      </w:r>
      <w:proofErr w:type="spellStart"/>
      <w:r w:rsidR="0022597A" w:rsidRPr="0022597A">
        <w:rPr>
          <w:sz w:val="28"/>
          <w:szCs w:val="28"/>
        </w:rPr>
        <w:t>Code</w:t>
      </w:r>
      <w:proofErr w:type="spellEnd"/>
      <w:r w:rsidR="0022597A" w:rsidRPr="0022597A">
        <w:rPr>
          <w:sz w:val="28"/>
          <w:szCs w:val="28"/>
        </w:rPr>
        <w:t>.</w:t>
      </w:r>
    </w:p>
    <w:p w14:paraId="227DB783" w14:textId="4545AE97" w:rsidR="000272C3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2597A">
        <w:rPr>
          <w:sz w:val="28"/>
          <w:szCs w:val="28"/>
        </w:rPr>
        <w:t>Таким образом, сайт доступен для просмотра и проверки комиссией, а также может быть передан заказчику.</w:t>
      </w:r>
    </w:p>
    <w:p w14:paraId="1D47B8B7" w14:textId="77777777" w:rsidR="000272C3" w:rsidRDefault="000272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152CD3" w14:textId="4783E6AF" w:rsidR="000272C3" w:rsidRDefault="000272C3" w:rsidP="00746FC8">
      <w:pPr>
        <w:tabs>
          <w:tab w:val="left" w:pos="1872"/>
        </w:tabs>
        <w:spacing w:line="360" w:lineRule="exact"/>
        <w:ind w:right="284"/>
        <w:jc w:val="center"/>
        <w:rPr>
          <w:b/>
          <w:bCs/>
          <w:sz w:val="28"/>
          <w:szCs w:val="28"/>
        </w:rPr>
      </w:pPr>
      <w:r w:rsidRPr="000272C3">
        <w:rPr>
          <w:b/>
          <w:bCs/>
          <w:sz w:val="28"/>
          <w:szCs w:val="28"/>
        </w:rPr>
        <w:lastRenderedPageBreak/>
        <w:t>Заключение</w:t>
      </w:r>
    </w:p>
    <w:p w14:paraId="2A35AAC8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3065971C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72C3">
        <w:rPr>
          <w:sz w:val="28"/>
          <w:szCs w:val="28"/>
        </w:rPr>
        <w:t xml:space="preserve">В ходе выполнения учебной практики была достигнута основная цель: разработан адаптивный веб-сайт для </w:t>
      </w:r>
      <w:proofErr w:type="spellStart"/>
      <w:r w:rsidRPr="000272C3">
        <w:rPr>
          <w:sz w:val="28"/>
          <w:szCs w:val="28"/>
        </w:rPr>
        <w:t>киберклуба</w:t>
      </w:r>
      <w:proofErr w:type="spellEnd"/>
      <w:r w:rsidRPr="000272C3">
        <w:rPr>
          <w:sz w:val="28"/>
          <w:szCs w:val="28"/>
        </w:rPr>
        <w:t xml:space="preserve"> «</w:t>
      </w:r>
      <w:proofErr w:type="spellStart"/>
      <w:r w:rsidRPr="000272C3">
        <w:rPr>
          <w:sz w:val="28"/>
          <w:szCs w:val="28"/>
        </w:rPr>
        <w:t>Кибертека</w:t>
      </w:r>
      <w:proofErr w:type="spellEnd"/>
      <w:r w:rsidRPr="000272C3">
        <w:rPr>
          <w:sz w:val="28"/>
          <w:szCs w:val="28"/>
        </w:rPr>
        <w:t xml:space="preserve">» в двух вариантах – на чистом CSS (с использованием </w:t>
      </w:r>
      <w:proofErr w:type="spellStart"/>
      <w:r w:rsidRPr="000272C3">
        <w:rPr>
          <w:sz w:val="28"/>
          <w:szCs w:val="28"/>
        </w:rPr>
        <w:t>Flexbox</w:t>
      </w:r>
      <w:proofErr w:type="spellEnd"/>
      <w:r w:rsidRPr="000272C3">
        <w:rPr>
          <w:sz w:val="28"/>
          <w:szCs w:val="28"/>
        </w:rPr>
        <w:t xml:space="preserve"> и </w:t>
      </w:r>
      <w:proofErr w:type="spellStart"/>
      <w:r w:rsidRPr="000272C3">
        <w:rPr>
          <w:sz w:val="28"/>
          <w:szCs w:val="28"/>
        </w:rPr>
        <w:t>Grid</w:t>
      </w:r>
      <w:proofErr w:type="spellEnd"/>
      <w:r w:rsidRPr="000272C3">
        <w:rPr>
          <w:sz w:val="28"/>
          <w:szCs w:val="28"/>
        </w:rPr>
        <w:t xml:space="preserve">) и на основе CSS-фреймворка </w:t>
      </w:r>
      <w:proofErr w:type="spellStart"/>
      <w:r w:rsidRPr="000272C3">
        <w:rPr>
          <w:sz w:val="28"/>
          <w:szCs w:val="28"/>
        </w:rPr>
        <w:t>Bootstrap</w:t>
      </w:r>
      <w:proofErr w:type="spellEnd"/>
      <w:r w:rsidRPr="000272C3">
        <w:rPr>
          <w:sz w:val="28"/>
          <w:szCs w:val="28"/>
        </w:rPr>
        <w:t xml:space="preserve"> 5.3.3.</w:t>
      </w:r>
    </w:p>
    <w:p w14:paraId="4462DBC6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72C3">
        <w:rPr>
          <w:sz w:val="28"/>
          <w:szCs w:val="28"/>
        </w:rPr>
        <w:t>В процессе работы были решены следующие задачи:</w:t>
      </w:r>
    </w:p>
    <w:p w14:paraId="1F96032A" w14:textId="5B945FF4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272C3" w:rsidRPr="000272C3">
        <w:rPr>
          <w:sz w:val="28"/>
          <w:szCs w:val="28"/>
        </w:rPr>
        <w:t xml:space="preserve">роведён анализ макета </w:t>
      </w:r>
      <w:proofErr w:type="spellStart"/>
      <w:r w:rsidR="000272C3" w:rsidRPr="000272C3">
        <w:rPr>
          <w:sz w:val="28"/>
          <w:szCs w:val="28"/>
        </w:rPr>
        <w:t>Figma</w:t>
      </w:r>
      <w:proofErr w:type="spellEnd"/>
      <w:r w:rsidR="000272C3" w:rsidRPr="000272C3">
        <w:rPr>
          <w:sz w:val="28"/>
          <w:szCs w:val="28"/>
        </w:rPr>
        <w:t>, определены структура, цветовая гамма, типографика</w:t>
      </w:r>
      <w:r>
        <w:rPr>
          <w:sz w:val="28"/>
          <w:szCs w:val="28"/>
        </w:rPr>
        <w:t>;</w:t>
      </w:r>
    </w:p>
    <w:p w14:paraId="590419A1" w14:textId="251FB178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272C3" w:rsidRPr="000272C3">
        <w:rPr>
          <w:sz w:val="28"/>
          <w:szCs w:val="28"/>
        </w:rPr>
        <w:t>озданы HTML-страницы с семантической разметкой</w:t>
      </w:r>
      <w:r>
        <w:rPr>
          <w:sz w:val="28"/>
          <w:szCs w:val="28"/>
        </w:rPr>
        <w:t>;</w:t>
      </w:r>
    </w:p>
    <w:p w14:paraId="0D58183F" w14:textId="203F1360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272C3" w:rsidRPr="000272C3">
        <w:rPr>
          <w:sz w:val="28"/>
          <w:szCs w:val="28"/>
        </w:rPr>
        <w:t xml:space="preserve">еализованы все необходимые функциональные блоки: хедер, секция зон с </w:t>
      </w:r>
      <w:proofErr w:type="spellStart"/>
      <w:r w:rsidR="000272C3" w:rsidRPr="000272C3">
        <w:rPr>
          <w:sz w:val="28"/>
          <w:szCs w:val="28"/>
        </w:rPr>
        <w:t>табами</w:t>
      </w:r>
      <w:proofErr w:type="spellEnd"/>
      <w:r w:rsidR="000272C3" w:rsidRPr="000272C3">
        <w:rPr>
          <w:sz w:val="28"/>
          <w:szCs w:val="28"/>
        </w:rPr>
        <w:t>, галерея-карусель, форма бронирования с валидацией телефона, сетка акций с аккордеоном и модальным окном, контакты с картой</w:t>
      </w:r>
      <w:r>
        <w:rPr>
          <w:sz w:val="28"/>
          <w:szCs w:val="28"/>
        </w:rPr>
        <w:t>;</w:t>
      </w:r>
    </w:p>
    <w:p w14:paraId="07A6EBCD" w14:textId="778DD1CD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0272C3" w:rsidRPr="000272C3">
        <w:rPr>
          <w:sz w:val="28"/>
          <w:szCs w:val="28"/>
        </w:rPr>
        <w:t>беспечена адаптивность для трёх категорий устройств</w:t>
      </w:r>
      <w:r>
        <w:rPr>
          <w:sz w:val="28"/>
          <w:szCs w:val="28"/>
        </w:rPr>
        <w:t>;</w:t>
      </w:r>
    </w:p>
    <w:p w14:paraId="29B0D2D1" w14:textId="548327FA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272C3" w:rsidRPr="000272C3">
        <w:rPr>
          <w:sz w:val="28"/>
          <w:szCs w:val="28"/>
        </w:rPr>
        <w:t>ыполнено тестирование, исправлены выявленные недочёты</w:t>
      </w:r>
      <w:r>
        <w:rPr>
          <w:sz w:val="28"/>
          <w:szCs w:val="28"/>
        </w:rPr>
        <w:t>;</w:t>
      </w:r>
    </w:p>
    <w:p w14:paraId="7F94705E" w14:textId="0E5EF194" w:rsidR="000272C3" w:rsidRPr="000272C3" w:rsidRDefault="00671D85" w:rsidP="000272C3">
      <w:pPr>
        <w:numPr>
          <w:ilvl w:val="0"/>
          <w:numId w:val="38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272C3" w:rsidRPr="000272C3">
        <w:rPr>
          <w:sz w:val="28"/>
          <w:szCs w:val="28"/>
        </w:rPr>
        <w:t xml:space="preserve">роект размещён на </w:t>
      </w:r>
      <w:proofErr w:type="spellStart"/>
      <w:r w:rsidR="000272C3" w:rsidRPr="000272C3">
        <w:rPr>
          <w:sz w:val="28"/>
          <w:szCs w:val="28"/>
        </w:rPr>
        <w:t>GitHub</w:t>
      </w:r>
      <w:proofErr w:type="spellEnd"/>
      <w:r w:rsidR="000272C3" w:rsidRPr="000272C3">
        <w:rPr>
          <w:sz w:val="28"/>
          <w:szCs w:val="28"/>
        </w:rPr>
        <w:t xml:space="preserve"> </w:t>
      </w:r>
      <w:proofErr w:type="spellStart"/>
      <w:r w:rsidR="000272C3" w:rsidRPr="000272C3">
        <w:rPr>
          <w:sz w:val="28"/>
          <w:szCs w:val="28"/>
        </w:rPr>
        <w:t>Pages</w:t>
      </w:r>
      <w:proofErr w:type="spellEnd"/>
      <w:r w:rsidR="000272C3" w:rsidRPr="000272C3">
        <w:rPr>
          <w:sz w:val="28"/>
          <w:szCs w:val="28"/>
        </w:rPr>
        <w:t xml:space="preserve"> для публичного доступа.</w:t>
      </w:r>
    </w:p>
    <w:p w14:paraId="7CA7BB2F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72C3">
        <w:rPr>
          <w:sz w:val="28"/>
          <w:szCs w:val="28"/>
        </w:rPr>
        <w:t xml:space="preserve">Особенностью первой версии является использование чистого CSS для </w:t>
      </w:r>
      <w:proofErr w:type="spellStart"/>
      <w:r w:rsidRPr="000272C3">
        <w:rPr>
          <w:sz w:val="28"/>
          <w:szCs w:val="28"/>
        </w:rPr>
        <w:t>анимаций</w:t>
      </w:r>
      <w:proofErr w:type="spellEnd"/>
      <w:r w:rsidRPr="000272C3">
        <w:rPr>
          <w:sz w:val="28"/>
          <w:szCs w:val="28"/>
        </w:rPr>
        <w:t xml:space="preserve">, карусели на радиокнопках и сложных сеток </w:t>
      </w:r>
      <w:proofErr w:type="spellStart"/>
      <w:r w:rsidRPr="000272C3">
        <w:rPr>
          <w:sz w:val="28"/>
          <w:szCs w:val="28"/>
        </w:rPr>
        <w:t>Grid</w:t>
      </w:r>
      <w:proofErr w:type="spellEnd"/>
      <w:r w:rsidRPr="000272C3">
        <w:rPr>
          <w:sz w:val="28"/>
          <w:szCs w:val="28"/>
        </w:rPr>
        <w:t xml:space="preserve">. Вторая версия демонстрирует применение компонентов </w:t>
      </w:r>
      <w:proofErr w:type="spellStart"/>
      <w:r w:rsidRPr="000272C3">
        <w:rPr>
          <w:sz w:val="28"/>
          <w:szCs w:val="28"/>
        </w:rPr>
        <w:t>Bootstrap</w:t>
      </w:r>
      <w:proofErr w:type="spellEnd"/>
      <w:r w:rsidRPr="000272C3">
        <w:rPr>
          <w:sz w:val="28"/>
          <w:szCs w:val="28"/>
        </w:rPr>
        <w:t>, что ускоряет разработку и обеспечивает надёжность.</w:t>
      </w:r>
    </w:p>
    <w:p w14:paraId="49C4EFC9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72C3">
        <w:rPr>
          <w:sz w:val="28"/>
          <w:szCs w:val="28"/>
        </w:rPr>
        <w:t xml:space="preserve">В ходе практики были углублены навыки работы с HTML5, CSS3, </w:t>
      </w:r>
      <w:proofErr w:type="spellStart"/>
      <w:r w:rsidRPr="000272C3">
        <w:rPr>
          <w:sz w:val="28"/>
          <w:szCs w:val="28"/>
        </w:rPr>
        <w:t>Flexbox</w:t>
      </w:r>
      <w:proofErr w:type="spellEnd"/>
      <w:r w:rsidRPr="000272C3">
        <w:rPr>
          <w:sz w:val="28"/>
          <w:szCs w:val="28"/>
        </w:rPr>
        <w:t xml:space="preserve">, </w:t>
      </w:r>
      <w:proofErr w:type="spellStart"/>
      <w:r w:rsidRPr="000272C3">
        <w:rPr>
          <w:sz w:val="28"/>
          <w:szCs w:val="28"/>
        </w:rPr>
        <w:t>Grid</w:t>
      </w:r>
      <w:proofErr w:type="spellEnd"/>
      <w:r w:rsidRPr="000272C3">
        <w:rPr>
          <w:sz w:val="28"/>
          <w:szCs w:val="28"/>
        </w:rPr>
        <w:t xml:space="preserve">, </w:t>
      </w:r>
      <w:proofErr w:type="spellStart"/>
      <w:r w:rsidRPr="000272C3">
        <w:rPr>
          <w:sz w:val="28"/>
          <w:szCs w:val="28"/>
        </w:rPr>
        <w:t>медиазапросами</w:t>
      </w:r>
      <w:proofErr w:type="spellEnd"/>
      <w:r w:rsidRPr="000272C3">
        <w:rPr>
          <w:sz w:val="28"/>
          <w:szCs w:val="28"/>
        </w:rPr>
        <w:t>, адаптивной вёрсткой, а также получен опыт интеграции сторонних библиотек (</w:t>
      </w:r>
      <w:proofErr w:type="spellStart"/>
      <w:r w:rsidRPr="000272C3">
        <w:rPr>
          <w:sz w:val="28"/>
          <w:szCs w:val="28"/>
        </w:rPr>
        <w:t>IMask</w:t>
      </w:r>
      <w:proofErr w:type="spellEnd"/>
      <w:r w:rsidRPr="000272C3">
        <w:rPr>
          <w:sz w:val="28"/>
          <w:szCs w:val="28"/>
        </w:rPr>
        <w:t>) и фреймворков (</w:t>
      </w:r>
      <w:proofErr w:type="spellStart"/>
      <w:r w:rsidRPr="000272C3">
        <w:rPr>
          <w:sz w:val="28"/>
          <w:szCs w:val="28"/>
        </w:rPr>
        <w:t>Bootstrap</w:t>
      </w:r>
      <w:proofErr w:type="spellEnd"/>
      <w:r w:rsidRPr="000272C3">
        <w:rPr>
          <w:sz w:val="28"/>
          <w:szCs w:val="28"/>
        </w:rPr>
        <w:t>). Освоены основы документирования веб-проектов в соответствии со стандартами.</w:t>
      </w:r>
    </w:p>
    <w:p w14:paraId="232FD9A6" w14:textId="6BEDF325" w:rsid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272C3">
        <w:rPr>
          <w:sz w:val="28"/>
          <w:szCs w:val="28"/>
        </w:rPr>
        <w:t>Дальнейшее развитие проекта может включать добавление бэкенда для реального сохранения заявок из формы бронирования, создание личного кабинета пользователя, интеграцию с онлайн-оплатой. Однако в рамках текущей задачи полученный результат полностью удовлетворяет требованиям макета и технического задания.</w:t>
      </w:r>
    </w:p>
    <w:p w14:paraId="2295BC51" w14:textId="65663C3A" w:rsid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E215DE1" w14:textId="011B4E4B" w:rsid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F9746A6" w14:textId="397E1903" w:rsid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5924ABD" w14:textId="484A111F" w:rsid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C7FB1A5" w14:textId="77777777" w:rsidR="000272C3" w:rsidRPr="000272C3" w:rsidRDefault="000272C3" w:rsidP="000272C3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030A563" w14:textId="77777777" w:rsidR="0022597A" w:rsidRPr="0022597A" w:rsidRDefault="0022597A" w:rsidP="0022597A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B320DC7" w14:textId="77777777" w:rsidR="0022597A" w:rsidRPr="00B93642" w:rsidRDefault="0022597A" w:rsidP="00B93642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B5915CB" w14:textId="77777777" w:rsidR="00DC5125" w:rsidRPr="007F72A1" w:rsidRDefault="00DC5125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F1935F8" w14:textId="77777777" w:rsidR="00527AD3" w:rsidRPr="007F72A1" w:rsidRDefault="00527AD3" w:rsidP="007F72A1">
      <w:pPr>
        <w:tabs>
          <w:tab w:val="left" w:pos="1872"/>
        </w:tabs>
        <w:spacing w:line="360" w:lineRule="exact"/>
        <w:ind w:right="283" w:firstLine="851"/>
        <w:jc w:val="both"/>
        <w:rPr>
          <w:b/>
          <w:bCs/>
          <w:sz w:val="28"/>
          <w:szCs w:val="28"/>
        </w:rPr>
      </w:pPr>
    </w:p>
    <w:p w14:paraId="358D4C9E" w14:textId="6DA764AB" w:rsidR="00746FC8" w:rsidRDefault="00746FC8" w:rsidP="00746FC8">
      <w:pPr>
        <w:tabs>
          <w:tab w:val="left" w:pos="1872"/>
        </w:tabs>
        <w:spacing w:line="360" w:lineRule="exact"/>
        <w:ind w:right="284"/>
        <w:jc w:val="center"/>
        <w:rPr>
          <w:b/>
          <w:bCs/>
          <w:sz w:val="28"/>
          <w:szCs w:val="28"/>
        </w:rPr>
      </w:pPr>
      <w:r w:rsidRPr="00746FC8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49CDF8BE" w14:textId="77777777" w:rsidR="00746FC8" w:rsidRPr="00746FC8" w:rsidRDefault="00746FC8" w:rsidP="00746FC8">
      <w:pPr>
        <w:tabs>
          <w:tab w:val="left" w:pos="1872"/>
        </w:tabs>
        <w:spacing w:line="360" w:lineRule="exact"/>
        <w:ind w:right="284"/>
        <w:jc w:val="center"/>
        <w:rPr>
          <w:b/>
          <w:bCs/>
          <w:sz w:val="28"/>
          <w:szCs w:val="28"/>
        </w:rPr>
      </w:pPr>
    </w:p>
    <w:p w14:paraId="08C1190D" w14:textId="3363D41B" w:rsidR="00746FC8" w:rsidRPr="00746FC8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color w:val="000000" w:themeColor="text1"/>
          <w:sz w:val="28"/>
          <w:szCs w:val="28"/>
        </w:rPr>
      </w:pPr>
      <w:r w:rsidRPr="00746FC8">
        <w:rPr>
          <w:sz w:val="28"/>
          <w:szCs w:val="28"/>
        </w:rPr>
        <w:t xml:space="preserve">Документация HTML </w:t>
      </w:r>
      <w:proofErr w:type="spellStart"/>
      <w:r w:rsidRPr="00746FC8">
        <w:rPr>
          <w:sz w:val="28"/>
          <w:szCs w:val="28"/>
        </w:rPr>
        <w:t>Living</w:t>
      </w:r>
      <w:proofErr w:type="spellEnd"/>
      <w:r w:rsidRPr="00746FC8">
        <w:rPr>
          <w:sz w:val="28"/>
          <w:szCs w:val="28"/>
        </w:rPr>
        <w:t xml:space="preserve"> </w:t>
      </w:r>
      <w:proofErr w:type="spellStart"/>
      <w:r w:rsidRPr="00746FC8">
        <w:rPr>
          <w:sz w:val="28"/>
          <w:szCs w:val="28"/>
        </w:rPr>
        <w:t>Standard</w:t>
      </w:r>
      <w:proofErr w:type="spellEnd"/>
      <w:r w:rsidRPr="00746FC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46FC8">
        <w:rPr>
          <w:sz w:val="28"/>
          <w:szCs w:val="28"/>
        </w:rPr>
        <w:t>–URL</w:t>
      </w:r>
      <w:r w:rsidRPr="00746FC8">
        <w:rPr>
          <w:color w:val="000000" w:themeColor="text1"/>
          <w:sz w:val="28"/>
          <w:szCs w:val="28"/>
        </w:rPr>
        <w:t>: </w:t>
      </w:r>
      <w:hyperlink r:id="rId33" w:tgtFrame="_blank" w:history="1">
        <w:r w:rsidRPr="00746FC8">
          <w:rPr>
            <w:rStyle w:val="ab"/>
            <w:color w:val="000000" w:themeColor="text1"/>
            <w:sz w:val="28"/>
            <w:szCs w:val="28"/>
            <w:u w:val="none"/>
          </w:rPr>
          <w:t>https://html.spec.whatwg.org/</w:t>
        </w:r>
      </w:hyperlink>
      <w:r w:rsidRPr="00746FC8">
        <w:rPr>
          <w:color w:val="000000" w:themeColor="text1"/>
          <w:sz w:val="28"/>
          <w:szCs w:val="28"/>
        </w:rPr>
        <w:t> (дата обращения: 15.05.2026).</w:t>
      </w:r>
    </w:p>
    <w:p w14:paraId="72EABE6B" w14:textId="416F65E3" w:rsidR="00746FC8" w:rsidRPr="00746FC8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color w:val="000000" w:themeColor="text1"/>
          <w:sz w:val="28"/>
          <w:szCs w:val="28"/>
        </w:rPr>
      </w:pPr>
      <w:r w:rsidRPr="00746FC8">
        <w:rPr>
          <w:color w:val="000000" w:themeColor="text1"/>
          <w:sz w:val="28"/>
          <w:szCs w:val="28"/>
        </w:rPr>
        <w:t>Документация</w:t>
      </w:r>
      <w:r w:rsidRPr="00973691">
        <w:rPr>
          <w:color w:val="000000" w:themeColor="text1"/>
          <w:sz w:val="28"/>
          <w:szCs w:val="28"/>
          <w:lang w:val="en-US"/>
        </w:rPr>
        <w:t xml:space="preserve"> CSS Cascading Style Sheets Level 2 Revision 2.</w:t>
      </w:r>
      <w:r w:rsidRPr="00746FC8">
        <w:rPr>
          <w:color w:val="000000" w:themeColor="text1"/>
          <w:sz w:val="28"/>
          <w:szCs w:val="28"/>
          <w:lang w:val="en-US"/>
        </w:rPr>
        <w:t xml:space="preserve"> </w:t>
      </w:r>
      <w:r w:rsidRPr="00746FC8">
        <w:rPr>
          <w:color w:val="000000" w:themeColor="text1"/>
          <w:sz w:val="28"/>
          <w:szCs w:val="28"/>
        </w:rPr>
        <w:t>URL: </w:t>
      </w:r>
      <w:hyperlink r:id="rId34" w:tgtFrame="_blank" w:history="1">
        <w:r w:rsidRPr="00746FC8">
          <w:rPr>
            <w:rStyle w:val="ab"/>
            <w:color w:val="000000" w:themeColor="text1"/>
            <w:sz w:val="28"/>
            <w:szCs w:val="28"/>
            <w:u w:val="none"/>
          </w:rPr>
          <w:t>https://www.w3.org/TR/CSS22/</w:t>
        </w:r>
      </w:hyperlink>
      <w:r w:rsidRPr="00746FC8">
        <w:rPr>
          <w:color w:val="000000" w:themeColor="text1"/>
          <w:sz w:val="28"/>
          <w:szCs w:val="28"/>
        </w:rPr>
        <w:t> (дата обращения: 15.05.2026).</w:t>
      </w:r>
    </w:p>
    <w:p w14:paraId="3297FFA4" w14:textId="7E677AE0" w:rsidR="00746FC8" w:rsidRPr="00973691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color w:val="000000" w:themeColor="text1"/>
          <w:sz w:val="28"/>
          <w:szCs w:val="28"/>
          <w:lang w:val="en-US"/>
        </w:rPr>
      </w:pPr>
      <w:r w:rsidRPr="00973691">
        <w:rPr>
          <w:color w:val="000000" w:themeColor="text1"/>
          <w:sz w:val="28"/>
          <w:szCs w:val="28"/>
          <w:lang w:val="en-US"/>
        </w:rPr>
        <w:t>Bootstrap 5 Documentation. URL: </w:t>
      </w:r>
      <w:hyperlink r:id="rId35" w:tgtFrame="_blank" w:history="1">
        <w:r w:rsidRPr="00973691">
          <w:rPr>
            <w:rStyle w:val="ab"/>
            <w:color w:val="000000" w:themeColor="text1"/>
            <w:sz w:val="28"/>
            <w:szCs w:val="28"/>
            <w:u w:val="none"/>
            <w:lang w:val="en-US"/>
          </w:rPr>
          <w:t>https://getbootstrap.com/docs/5.3/</w:t>
        </w:r>
      </w:hyperlink>
      <w:r w:rsidRPr="00973691">
        <w:rPr>
          <w:color w:val="000000" w:themeColor="text1"/>
          <w:sz w:val="28"/>
          <w:szCs w:val="28"/>
          <w:lang w:val="en-US"/>
        </w:rPr>
        <w:t> (</w:t>
      </w:r>
      <w:r w:rsidRPr="00746FC8">
        <w:rPr>
          <w:color w:val="000000" w:themeColor="text1"/>
          <w:sz w:val="28"/>
          <w:szCs w:val="28"/>
        </w:rPr>
        <w:t>дата</w:t>
      </w:r>
      <w:r w:rsidRPr="00973691">
        <w:rPr>
          <w:color w:val="000000" w:themeColor="text1"/>
          <w:sz w:val="28"/>
          <w:szCs w:val="28"/>
          <w:lang w:val="en-US"/>
        </w:rPr>
        <w:t xml:space="preserve"> </w:t>
      </w:r>
      <w:r w:rsidRPr="00746FC8">
        <w:rPr>
          <w:color w:val="000000" w:themeColor="text1"/>
          <w:sz w:val="28"/>
          <w:szCs w:val="28"/>
        </w:rPr>
        <w:t>обращения</w:t>
      </w:r>
      <w:r w:rsidRPr="00973691">
        <w:rPr>
          <w:color w:val="000000" w:themeColor="text1"/>
          <w:sz w:val="28"/>
          <w:szCs w:val="28"/>
          <w:lang w:val="en-US"/>
        </w:rPr>
        <w:t>: 16.05.2026).</w:t>
      </w:r>
    </w:p>
    <w:p w14:paraId="0C36F84B" w14:textId="77777777" w:rsidR="00746FC8" w:rsidRPr="00746FC8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color w:val="000000" w:themeColor="text1"/>
          <w:sz w:val="28"/>
          <w:szCs w:val="28"/>
        </w:rPr>
      </w:pPr>
      <w:r w:rsidRPr="00746FC8">
        <w:rPr>
          <w:color w:val="000000" w:themeColor="text1"/>
          <w:sz w:val="28"/>
          <w:szCs w:val="28"/>
        </w:rPr>
        <w:t>IMask.js документация. – URL: </w:t>
      </w:r>
      <w:hyperlink r:id="rId36" w:tgtFrame="_blank" w:history="1">
        <w:r w:rsidRPr="00746FC8">
          <w:rPr>
            <w:rStyle w:val="ab"/>
            <w:color w:val="000000" w:themeColor="text1"/>
            <w:sz w:val="28"/>
            <w:szCs w:val="28"/>
            <w:u w:val="none"/>
          </w:rPr>
          <w:t>https://imask.js.org/</w:t>
        </w:r>
      </w:hyperlink>
      <w:r w:rsidRPr="00746FC8">
        <w:rPr>
          <w:color w:val="000000" w:themeColor="text1"/>
          <w:sz w:val="28"/>
          <w:szCs w:val="28"/>
        </w:rPr>
        <w:t> (дата обращения: 16.05.2026).</w:t>
      </w:r>
    </w:p>
    <w:p w14:paraId="33E01430" w14:textId="77777777" w:rsidR="00746FC8" w:rsidRPr="00973691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  <w:lang w:val="en-US"/>
        </w:rPr>
      </w:pPr>
      <w:proofErr w:type="spellStart"/>
      <w:r w:rsidRPr="00973691">
        <w:rPr>
          <w:color w:val="000000" w:themeColor="text1"/>
          <w:sz w:val="28"/>
          <w:szCs w:val="28"/>
          <w:lang w:val="en-US"/>
        </w:rPr>
        <w:t>Figma</w:t>
      </w:r>
      <w:proofErr w:type="spellEnd"/>
      <w:r w:rsidRPr="00973691">
        <w:rPr>
          <w:color w:val="000000" w:themeColor="text1"/>
          <w:sz w:val="28"/>
          <w:szCs w:val="28"/>
          <w:lang w:val="en-US"/>
        </w:rPr>
        <w:t xml:space="preserve"> Help Center. – URL: </w:t>
      </w:r>
      <w:hyperlink r:id="rId37" w:tgtFrame="_blank" w:history="1">
        <w:r w:rsidRPr="00973691">
          <w:rPr>
            <w:rStyle w:val="ab"/>
            <w:color w:val="000000" w:themeColor="text1"/>
            <w:sz w:val="28"/>
            <w:szCs w:val="28"/>
            <w:u w:val="none"/>
            <w:lang w:val="en-US"/>
          </w:rPr>
          <w:t>https://help.figma.com/</w:t>
        </w:r>
      </w:hyperlink>
      <w:r w:rsidRPr="00973691">
        <w:rPr>
          <w:color w:val="000000" w:themeColor="text1"/>
          <w:sz w:val="28"/>
          <w:szCs w:val="28"/>
          <w:lang w:val="en-US"/>
        </w:rPr>
        <w:t> (</w:t>
      </w:r>
      <w:r w:rsidRPr="00746FC8">
        <w:rPr>
          <w:color w:val="000000" w:themeColor="text1"/>
          <w:sz w:val="28"/>
          <w:szCs w:val="28"/>
        </w:rPr>
        <w:t>дата</w:t>
      </w:r>
      <w:r w:rsidRPr="00973691">
        <w:rPr>
          <w:color w:val="000000" w:themeColor="text1"/>
          <w:sz w:val="28"/>
          <w:szCs w:val="28"/>
          <w:lang w:val="en-US"/>
        </w:rPr>
        <w:t xml:space="preserve"> </w:t>
      </w:r>
      <w:r w:rsidRPr="00746FC8">
        <w:rPr>
          <w:sz w:val="28"/>
          <w:szCs w:val="28"/>
        </w:rPr>
        <w:t>обращения</w:t>
      </w:r>
      <w:r w:rsidRPr="00973691">
        <w:rPr>
          <w:sz w:val="28"/>
          <w:szCs w:val="28"/>
          <w:lang w:val="en-US"/>
        </w:rPr>
        <w:t>: 10.05.2026).</w:t>
      </w:r>
    </w:p>
    <w:p w14:paraId="36733F18" w14:textId="77777777" w:rsidR="00746FC8" w:rsidRPr="00746FC8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46FC8">
        <w:rPr>
          <w:sz w:val="28"/>
          <w:szCs w:val="28"/>
        </w:rPr>
        <w:t>ГОСТ 19.404-79 «Пояснительная записка. Требования к содержанию и оформлению».</w:t>
      </w:r>
    </w:p>
    <w:p w14:paraId="7E484465" w14:textId="77777777" w:rsidR="00746FC8" w:rsidRPr="00746FC8" w:rsidRDefault="00746FC8" w:rsidP="00746FC8">
      <w:pPr>
        <w:numPr>
          <w:ilvl w:val="0"/>
          <w:numId w:val="39"/>
        </w:numPr>
        <w:tabs>
          <w:tab w:val="clear" w:pos="720"/>
          <w:tab w:val="num" w:pos="1134"/>
          <w:tab w:val="left" w:pos="1872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 w:rsidRPr="00746FC8">
        <w:rPr>
          <w:sz w:val="28"/>
          <w:szCs w:val="28"/>
        </w:rPr>
        <w:t>ГОСТ 34.602-89 «Техническое задание на создание автоматизированной системы».</w:t>
      </w:r>
    </w:p>
    <w:p w14:paraId="647CF47F" w14:textId="0D894992" w:rsidR="00527AD3" w:rsidRPr="00746FC8" w:rsidRDefault="00527AD3" w:rsidP="007F72A1">
      <w:pPr>
        <w:tabs>
          <w:tab w:val="left" w:pos="1872"/>
        </w:tabs>
        <w:spacing w:line="360" w:lineRule="exact"/>
        <w:ind w:right="283" w:firstLine="851"/>
        <w:jc w:val="both"/>
        <w:rPr>
          <w:sz w:val="28"/>
          <w:szCs w:val="28"/>
        </w:rPr>
      </w:pPr>
    </w:p>
    <w:sectPr w:rsidR="00527AD3" w:rsidRPr="00746FC8" w:rsidSect="007453F6">
      <w:pgSz w:w="11907" w:h="16839" w:code="9"/>
      <w:pgMar w:top="992" w:right="284" w:bottom="1985" w:left="1701" w:header="284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45C2C4" w14:textId="77777777" w:rsidR="00DD2FAD" w:rsidRDefault="00DD2FAD">
      <w:r>
        <w:separator/>
      </w:r>
    </w:p>
  </w:endnote>
  <w:endnote w:type="continuationSeparator" w:id="0">
    <w:p w14:paraId="083CE851" w14:textId="77777777" w:rsidR="00DD2FAD" w:rsidRDefault="00DD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A00F4" w14:textId="77777777" w:rsidR="00DC5125" w:rsidRDefault="00DC5125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836190" w14:textId="77777777" w:rsidR="00DC5125" w:rsidRDefault="00DC5125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9BD76" w14:textId="77777777" w:rsidR="00DC5125" w:rsidRDefault="00DC5125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E20801" wp14:editId="1159CB49">
              <wp:simplePos x="0" y="0"/>
              <wp:positionH relativeFrom="column">
                <wp:posOffset>358140</wp:posOffset>
              </wp:positionH>
              <wp:positionV relativeFrom="paragraph">
                <wp:posOffset>216535</wp:posOffset>
              </wp:positionV>
              <wp:extent cx="722630" cy="155575"/>
              <wp:effectExtent l="0" t="0" r="1270" b="15875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7E0D3" w14:textId="77777777" w:rsidR="00DC5125" w:rsidRPr="00061571" w:rsidRDefault="00DC512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2080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28.2pt;margin-top:17.05pt;width:56.9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" filled="f" stroked="f">
              <v:textbox inset="0,0,0,0">
                <w:txbxContent>
                  <w:p w14:paraId="6907E0D3" w14:textId="77777777" w:rsidR="00DC5125" w:rsidRPr="00061571" w:rsidRDefault="00DC5125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>
                      <w:rPr>
                        <w:rFonts w:ascii="ISOCPEUR" w:hAnsi="ISOCPEUR"/>
                        <w:i/>
                        <w:spacing w:val="-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D861FB" wp14:editId="5433A611">
              <wp:simplePos x="0" y="0"/>
              <wp:positionH relativeFrom="column">
                <wp:posOffset>6350</wp:posOffset>
              </wp:positionH>
              <wp:positionV relativeFrom="paragraph">
                <wp:posOffset>197485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39FC" w14:textId="77777777" w:rsidR="00DC5125" w:rsidRPr="00061571" w:rsidRDefault="00DC512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D861FB" id="Text Box 70" o:spid="_x0000_s1027" type="#_x0000_t202" style="position:absolute;margin-left:.5pt;margin-top:15.55pt;width:28.4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" filled="f" stroked="f">
              <v:textbox inset="0,0,0,0">
                <w:txbxContent>
                  <w:p w14:paraId="7D2A39FC" w14:textId="77777777" w:rsidR="00DC5125" w:rsidRPr="00061571" w:rsidRDefault="00DC5125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C76BBF5" wp14:editId="5215816A">
              <wp:simplePos x="0" y="0"/>
              <wp:positionH relativeFrom="column">
                <wp:posOffset>5917565</wp:posOffset>
              </wp:positionH>
              <wp:positionV relativeFrom="paragraph">
                <wp:posOffset>81915</wp:posOffset>
              </wp:positionV>
              <wp:extent cx="333375" cy="1403985"/>
              <wp:effectExtent l="0" t="0" r="0" b="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71160" w14:textId="77777777" w:rsidR="00DC5125" w:rsidRPr="004179AF" w:rsidRDefault="00DC5125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Pr="009C43E6">
                            <w:rPr>
                              <w:rFonts w:ascii="ISOCPEUR" w:hAnsi="ISOCPEUR"/>
                              <w:i/>
                              <w:noProof/>
                            </w:rPr>
                            <w:t>5</w: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C76BBF5" id="Надпись 2" o:spid="_x0000_s1028" type="#_x0000_t202" style="position:absolute;margin-left:465.95pt;margin-top:6.45pt;width:26.25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" filled="f" stroked="f">
              <v:textbox style="mso-fit-shape-to-text:t">
                <w:txbxContent>
                  <w:p w14:paraId="7BD71160" w14:textId="77777777" w:rsidR="00DC5125" w:rsidRPr="004179AF" w:rsidRDefault="00DC5125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Pr="009C43E6">
                      <w:rPr>
                        <w:rFonts w:ascii="ISOCPEUR" w:hAnsi="ISOCPEUR"/>
                        <w:i/>
                        <w:noProof/>
                      </w:rPr>
                      <w:t>5</w: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12B06D" wp14:editId="4E07152C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CEC1E" w14:textId="77777777" w:rsidR="00DC5125" w:rsidRPr="00061571" w:rsidRDefault="00DC5125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2B06D" id="Text Box 74" o:spid="_x0000_s1029" type="#_x0000_t202" style="position:absolute;margin-left:467.8pt;margin-top:-11.55pt;width:24.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" filled="f" stroked="f">
              <v:textbox inset="0,0,0,0">
                <w:txbxContent>
                  <w:p w14:paraId="38ECEC1E" w14:textId="77777777" w:rsidR="00DC5125" w:rsidRPr="00061571" w:rsidRDefault="00DC5125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C40F15" wp14:editId="7C8340C9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41CA3" w14:textId="77777777" w:rsidR="00DC5125" w:rsidRPr="00061571" w:rsidRDefault="00DC512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40F15" id="Text Box 73" o:spid="_x0000_s1030" type="#_x0000_t202" style="position:absolute;margin-left:128.25pt;margin-top:16.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" filled="f" stroked="f">
              <v:textbox inset="0,0,0,0">
                <w:txbxContent>
                  <w:p w14:paraId="32041CA3" w14:textId="77777777" w:rsidR="00DC5125" w:rsidRPr="00061571" w:rsidRDefault="00DC5125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96D02" wp14:editId="4BB7D332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4FB54" w14:textId="77777777" w:rsidR="00DC5125" w:rsidRPr="00061571" w:rsidRDefault="00DC5125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96D02" id="Text Box 72" o:spid="_x0000_s1031" type="#_x0000_t202" style="position:absolute;margin-left:85.2pt;margin-top:16.8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J/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" filled="f" stroked="f">
              <v:textbox inset="0,0,0,0">
                <w:txbxContent>
                  <w:p w14:paraId="3134FB54" w14:textId="77777777" w:rsidR="00DC5125" w:rsidRPr="00061571" w:rsidRDefault="00DC5125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2E0D76" wp14:editId="0FC76214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43BDF" w14:textId="77777777" w:rsidR="00DC5125" w:rsidRPr="00061571" w:rsidRDefault="00DC5125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E0D76" id="Text Box 69" o:spid="_x0000_s1032" type="#_x0000_t202" style="position:absolute;margin-left:-28.35pt;margin-top:16.8pt;width:28.3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" filled="f" stroked="f">
              <v:textbox inset="0,0,0,0">
                <w:txbxContent>
                  <w:p w14:paraId="3E843BDF" w14:textId="77777777" w:rsidR="00DC5125" w:rsidRPr="00061571" w:rsidRDefault="00DC5125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6F0A568E" wp14:editId="7AA775C0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C04F10A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055D43CF" wp14:editId="65FF15D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61ACAF0C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F4E6EB" wp14:editId="1F4B7FBE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4F9B829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70629B" wp14:editId="2883B232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5C537759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5F57F27E" wp14:editId="4BFEACCE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0E75B35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04383D4C" wp14:editId="7C9433A5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3FC03A6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5C8E3321" wp14:editId="564C724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0962D67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9AA5F" wp14:editId="4C99D368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69E4" w14:textId="7A1714E1" w:rsidR="00DC5125" w:rsidRPr="00655686" w:rsidRDefault="00DC5125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ДП 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17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.25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C9AA5F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102869E4" w14:textId="7A1714E1" w:rsidR="00DC5125" w:rsidRPr="00655686" w:rsidRDefault="00DC5125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ДП 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17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.25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4500EE7" wp14:editId="4E5890C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69A0C1B4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36B617FA" wp14:editId="02C29FD3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39D9D56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7F7A187F" wp14:editId="0A0ABED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ED08FD6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E0BE1" w14:textId="57E3E7C5" w:rsidR="00DC5125" w:rsidRDefault="00DC5125" w:rsidP="00E071BF">
    <w:pPr>
      <w:pStyle w:val="a4"/>
      <w:ind w:right="360"/>
      <w:rPr>
        <w:rFonts w:ascii="GOST type B" w:hAnsi="GOST type B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06D6ADAE" wp14:editId="74D1B197">
              <wp:simplePos x="0" y="0"/>
              <wp:positionH relativeFrom="column">
                <wp:posOffset>-348098</wp:posOffset>
              </wp:positionH>
              <wp:positionV relativeFrom="paragraph">
                <wp:posOffset>-532130</wp:posOffset>
              </wp:positionV>
              <wp:extent cx="721360" cy="186690"/>
              <wp:effectExtent l="0" t="0" r="2540" b="381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9F33E" w14:textId="77777777" w:rsidR="00DC5125" w:rsidRPr="00762920" w:rsidRDefault="00DC5125" w:rsidP="00E071BF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6ADAE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4" type="#_x0000_t202" style="position:absolute;margin-left:-27.4pt;margin-top:-41.9pt;width:56.8pt;height:14.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" filled="f" stroked="f">
              <v:textbox inset="0,0,0,0">
                <w:txbxContent>
                  <w:p w14:paraId="4F99F33E" w14:textId="77777777" w:rsidR="00DC5125" w:rsidRPr="00762920" w:rsidRDefault="00DC5125" w:rsidP="00E071BF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B96F5B4" wp14:editId="595CBA01">
              <wp:simplePos x="0" y="0"/>
              <wp:positionH relativeFrom="column">
                <wp:posOffset>-349250</wp:posOffset>
              </wp:positionH>
              <wp:positionV relativeFrom="paragraph">
                <wp:posOffset>-347345</wp:posOffset>
              </wp:positionV>
              <wp:extent cx="721360" cy="186690"/>
              <wp:effectExtent l="0" t="0" r="2540" b="3810"/>
              <wp:wrapNone/>
              <wp:docPr id="65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C7713" w14:textId="77777777" w:rsidR="00DC5125" w:rsidRPr="00061571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6F5B4" id="_x0000_s1035" type="#_x0000_t202" style="position:absolute;margin-left:-27.5pt;margin-top:-27.35pt;width:56.8pt;height:14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" filled="f" stroked="f">
              <v:textbox inset="0,0,0,0">
                <w:txbxContent>
                  <w:p w14:paraId="345C7713" w14:textId="77777777" w:rsidR="00DC5125" w:rsidRPr="00061571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55589A5E" wp14:editId="4326F877">
              <wp:simplePos x="0" y="0"/>
              <wp:positionH relativeFrom="column">
                <wp:posOffset>371377</wp:posOffset>
              </wp:positionH>
              <wp:positionV relativeFrom="paragraph">
                <wp:posOffset>-352327</wp:posOffset>
              </wp:positionV>
              <wp:extent cx="721360" cy="180340"/>
              <wp:effectExtent l="0" t="0" r="2540" b="1016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43D4D" w14:textId="06F2646B" w:rsidR="00DC5125" w:rsidRPr="00061571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Бабуль</w:t>
                          </w:r>
                        </w:p>
                        <w:p w14:paraId="4B3096B4" w14:textId="77777777" w:rsidR="00DC5125" w:rsidRPr="00B35798" w:rsidRDefault="00DC5125" w:rsidP="00E071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589A5E" id="Text Box 53" o:spid="_x0000_s1036" type="#_x0000_t202" style="position:absolute;margin-left:29.25pt;margin-top:-27.75pt;width:56.8pt;height:14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" filled="f" stroked="f">
              <v:textbox inset="0,0,0,0">
                <w:txbxContent>
                  <w:p w14:paraId="6B843D4D" w14:textId="06F2646B" w:rsidR="00DC5125" w:rsidRPr="00061571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Бабуль</w:t>
                    </w:r>
                  </w:p>
                  <w:p w14:paraId="4B3096B4" w14:textId="77777777" w:rsidR="00DC5125" w:rsidRPr="00B35798" w:rsidRDefault="00DC5125" w:rsidP="00E071BF"/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4916D1C9" wp14:editId="0B7ADCB9">
              <wp:simplePos x="0" y="0"/>
              <wp:positionH relativeFrom="column">
                <wp:posOffset>371377</wp:posOffset>
              </wp:positionH>
              <wp:positionV relativeFrom="paragraph">
                <wp:posOffset>-529472</wp:posOffset>
              </wp:positionV>
              <wp:extent cx="720090" cy="180975"/>
              <wp:effectExtent l="0" t="0" r="3810" b="9525"/>
              <wp:wrapNone/>
              <wp:docPr id="4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A25A0" w14:textId="0FB2D6B2" w:rsidR="00DC5125" w:rsidRPr="002C1CB7" w:rsidRDefault="00DC5125" w:rsidP="00E071BF">
                          <w:pPr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</w:pPr>
                          <w:r w:rsidRPr="002C1CB7"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Романчук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6D1C9" id="Text Box 52" o:spid="_x0000_s1037" type="#_x0000_t202" style="position:absolute;margin-left:29.25pt;margin-top:-41.7pt;width:56.7pt;height:14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" filled="f" stroked="f">
              <v:textbox inset="0,0,0,0">
                <w:txbxContent>
                  <w:p w14:paraId="326A25A0" w14:textId="0FB2D6B2" w:rsidR="00DC5125" w:rsidRPr="002C1CB7" w:rsidRDefault="00DC5125" w:rsidP="00E071BF">
                    <w:pPr>
                      <w:rPr>
                        <w:rFonts w:ascii="ISOCPEUR" w:hAnsi="ISOCPEUR"/>
                        <w:i/>
                        <w:color w:val="000000" w:themeColor="text1"/>
                      </w:rPr>
                    </w:pPr>
                    <w:r w:rsidRPr="002C1CB7">
                      <w:rPr>
                        <w:rFonts w:ascii="ISOCPEUR" w:hAnsi="ISOCPEUR"/>
                        <w:i/>
                        <w:color w:val="000000" w:themeColor="text1"/>
                      </w:rPr>
                      <w:t>Романчук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03724A60" wp14:editId="529BFBF2">
              <wp:simplePos x="0" y="0"/>
              <wp:positionH relativeFrom="column">
                <wp:posOffset>351155</wp:posOffset>
              </wp:positionH>
              <wp:positionV relativeFrom="paragraph">
                <wp:posOffset>-701675</wp:posOffset>
              </wp:positionV>
              <wp:extent cx="729615" cy="171450"/>
              <wp:effectExtent l="0" t="0" r="13335" b="0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A516B" w14:textId="77777777" w:rsidR="00DC5125" w:rsidRPr="00014F4A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724A60" id="Text Box 46" o:spid="_x0000_s1038" type="#_x0000_t202" style="position:absolute;margin-left:27.65pt;margin-top:-55.25pt;width:57.45pt;height:13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" filled="f" stroked="f">
              <v:textbox inset="0,0,0,0">
                <w:txbxContent>
                  <w:p w14:paraId="7BDA516B" w14:textId="77777777" w:rsidR="00DC5125" w:rsidRPr="00014F4A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451D6029" wp14:editId="12FED84B">
              <wp:simplePos x="0" y="0"/>
              <wp:positionH relativeFrom="column">
                <wp:posOffset>-8890</wp:posOffset>
              </wp:positionH>
              <wp:positionV relativeFrom="paragraph">
                <wp:posOffset>-718820</wp:posOffset>
              </wp:positionV>
              <wp:extent cx="364490" cy="167640"/>
              <wp:effectExtent l="0" t="0" r="16510" b="3810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31FEE" w14:textId="77777777" w:rsidR="00DC5125" w:rsidRPr="00014F4A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D6029" id="_x0000_s1039" type="#_x0000_t202" style="position:absolute;margin-left:-.7pt;margin-top:-56.6pt;width:28.7pt;height:13.2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" filled="f" stroked="f">
              <v:textbox inset="0,0,0,0">
                <w:txbxContent>
                  <w:p w14:paraId="1D231FEE" w14:textId="77777777" w:rsidR="00DC5125" w:rsidRPr="00014F4A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55BC6F17" wp14:editId="38FEA7E3">
              <wp:simplePos x="0" y="0"/>
              <wp:positionH relativeFrom="column">
                <wp:posOffset>371475</wp:posOffset>
              </wp:positionH>
              <wp:positionV relativeFrom="paragraph">
                <wp:posOffset>-1905</wp:posOffset>
              </wp:positionV>
              <wp:extent cx="717550" cy="180975"/>
              <wp:effectExtent l="0" t="0" r="6350" b="9525"/>
              <wp:wrapNone/>
              <wp:docPr id="5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F72DE" w14:textId="77777777" w:rsidR="00DC5125" w:rsidRPr="00014F4A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6F17" id="_x0000_s1040" type="#_x0000_t202" style="position:absolute;margin-left:29.25pt;margin-top:-.15pt;width:56.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" filled="f" stroked="f">
              <v:textbox inset="0,0,0,0">
                <w:txbxContent>
                  <w:p w14:paraId="1BEF72DE" w14:textId="77777777" w:rsidR="00DC5125" w:rsidRPr="00014F4A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1C7B83D6" wp14:editId="497D7073">
              <wp:simplePos x="0" y="0"/>
              <wp:positionH relativeFrom="column">
                <wp:posOffset>-353695</wp:posOffset>
              </wp:positionH>
              <wp:positionV relativeFrom="paragraph">
                <wp:posOffset>-6985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6F2F6" w14:textId="77777777" w:rsidR="00DC5125" w:rsidRPr="00061571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B83D6" id="Text Box 51" o:spid="_x0000_s1041" type="#_x0000_t202" style="position:absolute;margin-left:-27.85pt;margin-top:-.55pt;width:56.8pt;height:1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" filled="f" stroked="f">
              <v:textbox inset="0,0,0,0">
                <w:txbxContent>
                  <w:p w14:paraId="14E6F2F6" w14:textId="77777777" w:rsidR="00DC5125" w:rsidRPr="00061571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6C4FBF18" wp14:editId="4A62FB52">
              <wp:simplePos x="0" y="0"/>
              <wp:positionH relativeFrom="column">
                <wp:posOffset>-359410</wp:posOffset>
              </wp:positionH>
              <wp:positionV relativeFrom="paragraph">
                <wp:posOffset>-699770</wp:posOffset>
              </wp:positionV>
              <wp:extent cx="360680" cy="167640"/>
              <wp:effectExtent l="0" t="0" r="1270" b="381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2F34" w14:textId="77777777" w:rsidR="00DC5125" w:rsidRPr="00014F4A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FBF18" id="_x0000_s1042" type="#_x0000_t202" style="position:absolute;margin-left:-28.3pt;margin-top:-55.1pt;width:28.4pt;height:13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" filled="f" stroked="f">
              <v:textbox inset="0,0,0,0">
                <w:txbxContent>
                  <w:p w14:paraId="4E6A2F34" w14:textId="77777777" w:rsidR="00DC5125" w:rsidRPr="00014F4A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2505F84" wp14:editId="706D25EA">
              <wp:simplePos x="0" y="0"/>
              <wp:positionH relativeFrom="column">
                <wp:posOffset>1623060</wp:posOffset>
              </wp:positionH>
              <wp:positionV relativeFrom="paragraph">
                <wp:posOffset>-699770</wp:posOffset>
              </wp:positionV>
              <wp:extent cx="354330" cy="167640"/>
              <wp:effectExtent l="0" t="0" r="7620" b="3810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69D37" w14:textId="77777777" w:rsidR="00DC5125" w:rsidRPr="00014F4A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05F84" id="_x0000_s1043" type="#_x0000_t202" style="position:absolute;margin-left:127.8pt;margin-top:-55.1pt;width:27.9pt;height:13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" filled="f" stroked="f">
              <v:textbox inset="0,0,0,0">
                <w:txbxContent>
                  <w:p w14:paraId="08269D37" w14:textId="77777777" w:rsidR="00DC5125" w:rsidRPr="00014F4A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1776" behindDoc="0" locked="0" layoutInCell="1" allowOverlap="1" wp14:anchorId="26546F7B" wp14:editId="104583B3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2E3A48C3" id="Line 22" o:spid="_x0000_s1026" style="position:absolute;z-index:251851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68160" behindDoc="0" locked="0" layoutInCell="1" allowOverlap="1" wp14:anchorId="55DA1E7A" wp14:editId="2BD00DDB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C1D8D41" id="Line 77" o:spid="_x0000_s1026" style="position:absolute;z-index:251868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5872" behindDoc="0" locked="0" layoutInCell="1" allowOverlap="1" wp14:anchorId="67B054BC" wp14:editId="72AFA9C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843BB00" id="Line 28" o:spid="_x0000_s1026" style="position:absolute;z-index:2518558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0512" behindDoc="0" locked="0" layoutInCell="1" allowOverlap="1" wp14:anchorId="58103BCF" wp14:editId="01D3673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58D14BE" id="Line 2" o:spid="_x0000_s1026" style="position:absolute;z-index:251840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262B7BDA" wp14:editId="6D3B2FF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F39A1" w14:textId="77777777" w:rsidR="00DC5125" w:rsidRPr="00061571" w:rsidRDefault="00DC5125" w:rsidP="00E071BF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B7BDA" id="Text Box 37" o:spid="_x0000_s1044" type="#_x0000_t202" style="position:absolute;margin-left:355pt;margin-top:.65pt;width:135pt;height:28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7gXzJO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178F39A1" w14:textId="77777777" w:rsidR="00DC5125" w:rsidRPr="00061571" w:rsidRDefault="00DC5125" w:rsidP="00E071BF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12ACECEE" wp14:editId="0F0A2F38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F2CC" w14:textId="6D31482A" w:rsidR="00DC5125" w:rsidRPr="00973691" w:rsidRDefault="00973691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 w:rsidRPr="00973691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CECEE" id="Text Box 92" o:spid="_x0000_s1045" type="#_x0000_t202" style="position:absolute;margin-left:440.2pt;margin-top:-27.2pt;width:49.8pt;height:13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BTDqLq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3358F2CC" w14:textId="6D31482A" w:rsidR="00DC5125" w:rsidRPr="00973691" w:rsidRDefault="00973691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 w:rsidRPr="00973691">
                      <w:rPr>
                        <w:rFonts w:ascii="ISOCPEUR" w:hAnsi="ISOCPEUR"/>
                        <w:sz w:val="24"/>
                        <w:szCs w:val="24"/>
                      </w:rPr>
                      <w:t>22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14C23922" wp14:editId="7A169342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61910C" w14:textId="77777777" w:rsidR="00DC5125" w:rsidRPr="00D87D4E" w:rsidRDefault="00DC5125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C23922" id="Text Box 78" o:spid="_x0000_s1046" type="#_x0000_t202" style="position:absolute;margin-left:397.6pt;margin-top:-27.45pt;width:41.65pt;height:13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" filled="f" stroked="f">
              <v:textbox inset="0,0,0,0">
                <w:txbxContent>
                  <w:p w14:paraId="7661910C" w14:textId="77777777" w:rsidR="00DC5125" w:rsidRPr="00D87D4E" w:rsidRDefault="00DC5125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4F1C36DF" wp14:editId="0871F86F">
              <wp:simplePos x="0" y="0"/>
              <wp:positionH relativeFrom="column">
                <wp:posOffset>5615940</wp:posOffset>
              </wp:positionH>
              <wp:positionV relativeFrom="paragraph">
                <wp:posOffset>-509905</wp:posOffset>
              </wp:positionV>
              <wp:extent cx="607060" cy="157480"/>
              <wp:effectExtent l="0" t="0" r="2540" b="1397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353D1" w14:textId="77777777" w:rsidR="00DC5125" w:rsidRPr="00061571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C36DF" id="Text Box 41" o:spid="_x0000_s1047" type="#_x0000_t202" style="position:absolute;margin-left:442.2pt;margin-top:-40.15pt;width:47.8pt;height:12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" filled="f" stroked="f">
              <v:textbox inset="0,0,0,0">
                <w:txbxContent>
                  <w:p w14:paraId="4C1353D1" w14:textId="77777777" w:rsidR="00DC5125" w:rsidRPr="00061571" w:rsidRDefault="00DC5125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175471A0" wp14:editId="1D97BC8D">
              <wp:simplePos x="0" y="0"/>
              <wp:positionH relativeFrom="column">
                <wp:posOffset>5065395</wp:posOffset>
              </wp:positionH>
              <wp:positionV relativeFrom="paragraph">
                <wp:posOffset>-517525</wp:posOffset>
              </wp:positionV>
              <wp:extent cx="513080" cy="165100"/>
              <wp:effectExtent l="0" t="0" r="1270" b="6350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E10A8" w14:textId="77777777" w:rsidR="00DC5125" w:rsidRPr="00061571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5471A0" id="Text Box 40" o:spid="_x0000_s1048" type="#_x0000_t202" style="position:absolute;margin-left:398.85pt;margin-top:-40.75pt;width:40.4pt;height:1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" filled="f" stroked="f">
              <v:textbox inset="0,0,0,0">
                <w:txbxContent>
                  <w:p w14:paraId="75EE10A8" w14:textId="77777777" w:rsidR="00DC5125" w:rsidRPr="00061571" w:rsidRDefault="00DC5125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1293441" wp14:editId="79698549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B972" w14:textId="77777777" w:rsidR="00DC5125" w:rsidRPr="00061571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93441" id="Text Box 38" o:spid="_x0000_s1049" type="#_x0000_t202" style="position:absolute;margin-left:354.8pt;margin-top:-40.55pt;width:42.05pt;height:12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He2ENv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697FB972" w14:textId="77777777" w:rsidR="00DC5125" w:rsidRPr="00061571" w:rsidRDefault="00DC5125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4E9A55E1" wp14:editId="6D48CAF5">
              <wp:simplePos x="0" y="0"/>
              <wp:positionH relativeFrom="column">
                <wp:posOffset>1982470</wp:posOffset>
              </wp:positionH>
              <wp:positionV relativeFrom="paragraph">
                <wp:posOffset>-509905</wp:posOffset>
              </wp:positionV>
              <wp:extent cx="2515870" cy="878840"/>
              <wp:effectExtent l="0" t="0" r="0" b="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7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F4D3D" w14:textId="77777777" w:rsidR="00DC5125" w:rsidRPr="00647A02" w:rsidRDefault="00DC5125" w:rsidP="00647A0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Разработка </w:t>
                          </w:r>
                          <w:proofErr w:type="spellStart"/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front-end</w:t>
                          </w:r>
                          <w:proofErr w:type="spellEnd"/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части главной страницы сайта </w:t>
                          </w:r>
                        </w:p>
                        <w:p w14:paraId="107E2A12" w14:textId="2CA3145F" w:rsidR="00DC5125" w:rsidRPr="00061571" w:rsidRDefault="00DC5125" w:rsidP="00647A0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</w:t>
                          </w:r>
                          <w:proofErr w:type="spellStart"/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Кибертека</w:t>
                          </w:r>
                          <w:proofErr w:type="spellEnd"/>
                          <w:r w:rsidRPr="00647A0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9A55E1" id="Text Box 95" o:spid="_x0000_s1050" type="#_x0000_t202" style="position:absolute;margin-left:156.1pt;margin-top:-40.15pt;width:198.1pt;height:69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" filled="f" stroked="f">
              <v:textbox>
                <w:txbxContent>
                  <w:p w14:paraId="57DF4D3D" w14:textId="77777777" w:rsidR="00DC5125" w:rsidRPr="00647A02" w:rsidRDefault="00DC5125" w:rsidP="00647A02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Разработка </w:t>
                    </w:r>
                    <w:proofErr w:type="spellStart"/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front-end</w:t>
                    </w:r>
                    <w:proofErr w:type="spellEnd"/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части главной страницы сайта </w:t>
                    </w:r>
                  </w:p>
                  <w:p w14:paraId="107E2A12" w14:textId="2CA3145F" w:rsidR="00DC5125" w:rsidRPr="00061571" w:rsidRDefault="00DC5125" w:rsidP="00647A02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«</w:t>
                    </w:r>
                    <w:proofErr w:type="spellStart"/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Кибертека</w:t>
                    </w:r>
                    <w:proofErr w:type="spellEnd"/>
                    <w:r w:rsidRPr="00647A0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78EB9924" wp14:editId="015EE54E">
              <wp:simplePos x="0" y="0"/>
              <wp:positionH relativeFrom="column">
                <wp:posOffset>1082040</wp:posOffset>
              </wp:positionH>
              <wp:positionV relativeFrom="paragraph">
                <wp:posOffset>-705485</wp:posOffset>
              </wp:positionV>
              <wp:extent cx="541020" cy="173355"/>
              <wp:effectExtent l="0" t="0" r="11430" b="171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6D069" w14:textId="77777777" w:rsidR="00DC5125" w:rsidRPr="00014F4A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EB9924" id="_x0000_s1051" type="#_x0000_t202" style="position:absolute;margin-left:85.2pt;margin-top:-55.55pt;width:42.6pt;height:1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" filled="f" stroked="f">
              <v:textbox inset="0,0,0,0">
                <w:txbxContent>
                  <w:p w14:paraId="2716D069" w14:textId="77777777" w:rsidR="00DC5125" w:rsidRPr="00014F4A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308F921E" wp14:editId="0EE545E5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6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237EF" w14:textId="3F0705F0" w:rsidR="00DC5125" w:rsidRPr="00152492" w:rsidRDefault="00DC5125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17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F921E" id="Text Box 94" o:spid="_x0000_s1052" type="#_x0000_t202" style="position:absolute;margin-left:155.7pt;margin-top:-73.4pt;width:340.8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" filled="f" stroked="f">
              <v:textbox>
                <w:txbxContent>
                  <w:p w14:paraId="69A237EF" w14:textId="3F0705F0" w:rsidR="00DC5125" w:rsidRPr="00152492" w:rsidRDefault="00DC5125" w:rsidP="00E071BF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17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70208" behindDoc="0" locked="0" layoutInCell="1" allowOverlap="1" wp14:anchorId="0CB71BA1" wp14:editId="67AB988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505D657" id="Line 82" o:spid="_x0000_s1026" style="position:absolute;z-index:2518702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6896" behindDoc="0" locked="0" layoutInCell="1" allowOverlap="1" wp14:anchorId="3D06B172" wp14:editId="44D2281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6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5EDBD" w14:textId="77777777" w:rsidR="00DC5125" w:rsidRPr="00961A19" w:rsidRDefault="00DC5125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6B172" id="Text Box 34" o:spid="_x0000_s1053" type="#_x0000_t202" style="position:absolute;margin-left:165.45pt;margin-top:-85.1pt;width:321.6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" filled="f" stroked="f">
              <v:textbox style="mso-fit-shape-to-text:t" inset="0,0,0,0">
                <w:txbxContent>
                  <w:p w14:paraId="7515EDBD" w14:textId="77777777" w:rsidR="00DC5125" w:rsidRPr="00961A19" w:rsidRDefault="00DC5125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4848" behindDoc="0" locked="0" layoutInCell="1" allowOverlap="1" wp14:anchorId="4D591E13" wp14:editId="6EE39451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7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B2D2D94" id="Line 26" o:spid="_x0000_s1026" style="position:absolute;z-index:2518548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IE8Rd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3824" behindDoc="0" locked="0" layoutInCell="1" allowOverlap="1" wp14:anchorId="2BBDEA54" wp14:editId="2FD35895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7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A408F99" id="Line 25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hH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rb845wzB5ZmtNFO&#10;scVN9mb0saGUtduGrE5M7slvUPyIzOF6ANerwvH56Kluniuq30ryIXrqsBu/oqQc2CcsRk1dsBmS&#10;LGBTmcfxOg81JSZOl4Ju39/W9YdCp4LmUudDTF8UWpY3LTfEueDCYRNT5gHNJSW3cfiojSnTNo6N&#10;RPauvqlLRUSjZY7mvBj63doEdoD8YMpXVFHkdVrAvZMFbVAgP5/3CbQ57am7cWczsv6TkzuUx224&#10;mEQTLTTPry8/mdfnUv3rH1n9B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IssKEf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2800" behindDoc="0" locked="0" layoutInCell="1" allowOverlap="1" wp14:anchorId="59FA0B38" wp14:editId="688D3AEF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7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56E9827F" id="Line 24" o:spid="_x0000_s1026" style="position:absolute;z-index:251852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WmEbd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0752" behindDoc="0" locked="0" layoutInCell="1" allowOverlap="1" wp14:anchorId="0D1AC9A1" wp14:editId="57B5E10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06ED11CF" id="Line 21" o:spid="_x0000_s1026" style="position:absolute;z-index:251850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9728" behindDoc="0" locked="0" layoutInCell="1" allowOverlap="1" wp14:anchorId="7787BF6F" wp14:editId="2DC7EE0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263ADCA" id="Line 20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5ZFRK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8704" behindDoc="0" locked="0" layoutInCell="1" allowOverlap="1" wp14:anchorId="6A024665" wp14:editId="74538D1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A4D1EEC" id="Line 19" o:spid="_x0000_s1026" style="position:absolute;z-index:251848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7680" behindDoc="0" locked="0" layoutInCell="1" allowOverlap="1" wp14:anchorId="4457D975" wp14:editId="793E4953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7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7A22DC2" id="Line 18" o:spid="_x0000_s1026" style="position:absolute;z-index:251847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6656" behindDoc="0" locked="0" layoutInCell="1" allowOverlap="1" wp14:anchorId="658FDD9A" wp14:editId="5B353EE0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77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05F9BFB8" id="Line 17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5632" behindDoc="0" locked="0" layoutInCell="1" allowOverlap="1" wp14:anchorId="24BA00BA" wp14:editId="0EBAA1E3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7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FBA7B2C" id="Line 16" o:spid="_x0000_s1026" style="position:absolute;z-index:251845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YLwwEAAGw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4608" behindDoc="0" locked="0" layoutInCell="1" allowOverlap="1" wp14:anchorId="28E12B6D" wp14:editId="614BC3A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64072EE" id="Line 14" o:spid="_x0000_s1026" style="position:absolute;z-index:251844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Luww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3584" behindDoc="0" locked="0" layoutInCell="1" allowOverlap="1" wp14:anchorId="329D82FC" wp14:editId="5FB6C28E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80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E820D37" id="Line 12" o:spid="_x0000_s1026" style="position:absolute;z-index:251843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QY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7Ll92SPA0sz2min&#10;2Kz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2560" behindDoc="0" locked="0" layoutInCell="1" allowOverlap="1" wp14:anchorId="0152A698" wp14:editId="5ACDC300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8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040FFE4" id="Line 11" o:spid="_x0000_s1026" style="position:absolute;z-index:251842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1536" behindDoc="0" locked="0" layoutInCell="1" allowOverlap="1" wp14:anchorId="22BEB02B" wp14:editId="08792669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8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0602B034" id="Line 3" o:spid="_x0000_s1026" style="position:absolute;z-index:251841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2AC333E2" wp14:editId="1DAA1F4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83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06146" w14:textId="77777777" w:rsidR="00DC5125" w:rsidRPr="00961A19" w:rsidRDefault="00DC5125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333E2" id="Text Box 91" o:spid="_x0000_s1054" type="#_x0000_t202" style="position:absolute;margin-left:159.6pt;margin-top:-19.25pt;width:190.4pt;height:31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" filled="f" stroked="f">
              <v:textbox inset="0,0,0,0">
                <w:txbxContent>
                  <w:p w14:paraId="0DC06146" w14:textId="77777777" w:rsidR="00DC5125" w:rsidRPr="00961A19" w:rsidRDefault="00DC5125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BCA7CA5" w14:textId="77777777" w:rsidR="00DC5125" w:rsidRDefault="00DC5125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227D8BEE" wp14:editId="456DED59">
              <wp:simplePos x="0" y="0"/>
              <wp:positionH relativeFrom="column">
                <wp:posOffset>368935</wp:posOffset>
              </wp:positionH>
              <wp:positionV relativeFrom="paragraph">
                <wp:posOffset>17145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35866" w14:textId="77777777" w:rsidR="00DC5125" w:rsidRPr="00014F4A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D8BEE" id="_x0000_s1055" type="#_x0000_t202" style="position:absolute;margin-left:29.05pt;margin-top:1.35pt;width:56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8/x7QEAAL8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" filled="f" stroked="f">
              <v:textbox inset="0,0,0,0">
                <w:txbxContent>
                  <w:p w14:paraId="15935866" w14:textId="77777777" w:rsidR="00DC5125" w:rsidRPr="00014F4A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537388A" wp14:editId="5280CB5E">
              <wp:simplePos x="0" y="0"/>
              <wp:positionH relativeFrom="column">
                <wp:posOffset>-363220</wp:posOffset>
              </wp:positionH>
              <wp:positionV relativeFrom="paragraph">
                <wp:posOffset>20955</wp:posOffset>
              </wp:positionV>
              <wp:extent cx="721360" cy="186690"/>
              <wp:effectExtent l="0" t="0" r="2540" b="3810"/>
              <wp:wrapNone/>
              <wp:docPr id="5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1C253" w14:textId="77777777" w:rsidR="00DC5125" w:rsidRPr="00061571" w:rsidRDefault="00DC5125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37388A" id="_x0000_s1056" type="#_x0000_t202" style="position:absolute;margin-left:-28.6pt;margin-top:1.65pt;width:56.8pt;height:14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" filled="f" stroked="f">
              <v:textbox inset="0,0,0,0">
                <w:txbxContent>
                  <w:p w14:paraId="7B61C253" w14:textId="77777777" w:rsidR="00DC5125" w:rsidRPr="00061571" w:rsidRDefault="00DC5125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42B7D8" w14:textId="77777777" w:rsidR="00DD2FAD" w:rsidRDefault="00DD2FAD">
      <w:r>
        <w:separator/>
      </w:r>
    </w:p>
  </w:footnote>
  <w:footnote w:type="continuationSeparator" w:id="0">
    <w:p w14:paraId="0304BBD9" w14:textId="77777777" w:rsidR="00DD2FAD" w:rsidRDefault="00DD2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E3215" w14:textId="77777777" w:rsidR="00DC5125" w:rsidRDefault="00DC5125" w:rsidP="00155365">
    <w:pPr>
      <w:pStyle w:val="a3"/>
      <w:ind w:right="-14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5866F8E8" wp14:editId="0167BD9E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2EB272B3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919D36" w14:textId="77777777" w:rsidR="00DC5125" w:rsidRDefault="00DC512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94834DE" wp14:editId="4220FEAB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6E0246BC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7.3pt;height:17.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" o:bullet="t">
        <v:imagedata r:id="rId1" o:title="" croptop="-1900f" cropbottom="-950f" cropleft="-1900f" cropright="-950f"/>
      </v:shape>
    </w:pict>
  </w:numPicBullet>
  <w:abstractNum w:abstractNumId="0" w15:restartNumberingAfterBreak="0">
    <w:nsid w:val="01E67A98"/>
    <w:multiLevelType w:val="multilevel"/>
    <w:tmpl w:val="23F6E2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536"/>
    <w:multiLevelType w:val="hybridMultilevel"/>
    <w:tmpl w:val="46105A90"/>
    <w:lvl w:ilvl="0" w:tplc="A6E085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FA5C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4A49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06D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BA3E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4C3B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7CC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CEE7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5A49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4C47570"/>
    <w:multiLevelType w:val="multilevel"/>
    <w:tmpl w:val="3F5C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5473B"/>
    <w:multiLevelType w:val="multilevel"/>
    <w:tmpl w:val="5C2A50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73B8F"/>
    <w:multiLevelType w:val="multilevel"/>
    <w:tmpl w:val="BA9E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671C1"/>
    <w:multiLevelType w:val="multilevel"/>
    <w:tmpl w:val="F356BF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17B96"/>
    <w:multiLevelType w:val="multilevel"/>
    <w:tmpl w:val="BFC44D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65BA4"/>
    <w:multiLevelType w:val="hybridMultilevel"/>
    <w:tmpl w:val="E272C5E8"/>
    <w:lvl w:ilvl="0" w:tplc="C0180182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41765"/>
    <w:multiLevelType w:val="multilevel"/>
    <w:tmpl w:val="C36E0C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044B7"/>
    <w:multiLevelType w:val="multilevel"/>
    <w:tmpl w:val="111EF9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70673"/>
    <w:multiLevelType w:val="multilevel"/>
    <w:tmpl w:val="866C5C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6072A"/>
    <w:multiLevelType w:val="multilevel"/>
    <w:tmpl w:val="8E2E1C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E2A37"/>
    <w:multiLevelType w:val="hybridMultilevel"/>
    <w:tmpl w:val="60B20B7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1385EAA"/>
    <w:multiLevelType w:val="multilevel"/>
    <w:tmpl w:val="A680EA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0074E"/>
    <w:multiLevelType w:val="multilevel"/>
    <w:tmpl w:val="2752DC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F13FE"/>
    <w:multiLevelType w:val="multilevel"/>
    <w:tmpl w:val="3D62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C21EF"/>
    <w:multiLevelType w:val="hybridMultilevel"/>
    <w:tmpl w:val="C6CAEA1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B6622"/>
    <w:multiLevelType w:val="multilevel"/>
    <w:tmpl w:val="9F3AE9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87DCB"/>
    <w:multiLevelType w:val="multilevel"/>
    <w:tmpl w:val="0BECD6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04BB2"/>
    <w:multiLevelType w:val="hybridMultilevel"/>
    <w:tmpl w:val="501E2762"/>
    <w:lvl w:ilvl="0" w:tplc="6B60BD66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2D22BAD"/>
    <w:multiLevelType w:val="multilevel"/>
    <w:tmpl w:val="ABB614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14941"/>
    <w:multiLevelType w:val="multilevel"/>
    <w:tmpl w:val="8604DE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80FBF"/>
    <w:multiLevelType w:val="multilevel"/>
    <w:tmpl w:val="A678D5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10F9D"/>
    <w:multiLevelType w:val="multilevel"/>
    <w:tmpl w:val="E7BE05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E2CDB"/>
    <w:multiLevelType w:val="multilevel"/>
    <w:tmpl w:val="3176FF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F78EE"/>
    <w:multiLevelType w:val="multilevel"/>
    <w:tmpl w:val="775A3F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C3153"/>
    <w:multiLevelType w:val="multilevel"/>
    <w:tmpl w:val="DD1652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4407"/>
    <w:multiLevelType w:val="multilevel"/>
    <w:tmpl w:val="B48AC2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912BD"/>
    <w:multiLevelType w:val="multilevel"/>
    <w:tmpl w:val="4E6848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93078"/>
    <w:multiLevelType w:val="multilevel"/>
    <w:tmpl w:val="0228F8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90A1C"/>
    <w:multiLevelType w:val="multilevel"/>
    <w:tmpl w:val="884417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4785A"/>
    <w:multiLevelType w:val="hybridMultilevel"/>
    <w:tmpl w:val="D4544658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760F66C1"/>
    <w:multiLevelType w:val="multilevel"/>
    <w:tmpl w:val="8DE63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42CCF"/>
    <w:multiLevelType w:val="multilevel"/>
    <w:tmpl w:val="79588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71924"/>
    <w:multiLevelType w:val="multilevel"/>
    <w:tmpl w:val="5324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034C0E"/>
    <w:multiLevelType w:val="hybridMultilevel"/>
    <w:tmpl w:val="0A20B162"/>
    <w:lvl w:ilvl="0" w:tplc="C0180182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6" w15:restartNumberingAfterBreak="0">
    <w:nsid w:val="7B1E756A"/>
    <w:multiLevelType w:val="multilevel"/>
    <w:tmpl w:val="32BA53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7"/>
  </w:num>
  <w:num w:numId="4">
    <w:abstractNumId w:val="12"/>
  </w:num>
  <w:num w:numId="5">
    <w:abstractNumId w:val="31"/>
  </w:num>
  <w:num w:numId="6">
    <w:abstractNumId w:val="5"/>
  </w:num>
  <w:num w:numId="7">
    <w:abstractNumId w:val="37"/>
  </w:num>
  <w:num w:numId="8">
    <w:abstractNumId w:val="35"/>
  </w:num>
  <w:num w:numId="9">
    <w:abstractNumId w:val="28"/>
  </w:num>
  <w:num w:numId="10">
    <w:abstractNumId w:val="10"/>
  </w:num>
  <w:num w:numId="11">
    <w:abstractNumId w:val="32"/>
  </w:num>
  <w:num w:numId="12">
    <w:abstractNumId w:val="15"/>
  </w:num>
  <w:num w:numId="13">
    <w:abstractNumId w:val="36"/>
  </w:num>
  <w:num w:numId="14">
    <w:abstractNumId w:val="27"/>
  </w:num>
  <w:num w:numId="15">
    <w:abstractNumId w:val="11"/>
  </w:num>
  <w:num w:numId="16">
    <w:abstractNumId w:val="21"/>
  </w:num>
  <w:num w:numId="17">
    <w:abstractNumId w:val="0"/>
  </w:num>
  <w:num w:numId="18">
    <w:abstractNumId w:val="17"/>
  </w:num>
  <w:num w:numId="19">
    <w:abstractNumId w:val="19"/>
  </w:num>
  <w:num w:numId="20">
    <w:abstractNumId w:val="1"/>
  </w:num>
  <w:num w:numId="21">
    <w:abstractNumId w:val="3"/>
  </w:num>
  <w:num w:numId="22">
    <w:abstractNumId w:val="8"/>
  </w:num>
  <w:num w:numId="23">
    <w:abstractNumId w:val="30"/>
  </w:num>
  <w:num w:numId="24">
    <w:abstractNumId w:val="29"/>
  </w:num>
  <w:num w:numId="25">
    <w:abstractNumId w:val="34"/>
  </w:num>
  <w:num w:numId="26">
    <w:abstractNumId w:val="14"/>
  </w:num>
  <w:num w:numId="27">
    <w:abstractNumId w:val="22"/>
  </w:num>
  <w:num w:numId="28">
    <w:abstractNumId w:val="25"/>
  </w:num>
  <w:num w:numId="29">
    <w:abstractNumId w:val="13"/>
  </w:num>
  <w:num w:numId="30">
    <w:abstractNumId w:val="26"/>
  </w:num>
  <w:num w:numId="31">
    <w:abstractNumId w:val="24"/>
  </w:num>
  <w:num w:numId="32">
    <w:abstractNumId w:val="18"/>
  </w:num>
  <w:num w:numId="33">
    <w:abstractNumId w:val="33"/>
  </w:num>
  <w:num w:numId="34">
    <w:abstractNumId w:val="6"/>
  </w:num>
  <w:num w:numId="35">
    <w:abstractNumId w:val="9"/>
  </w:num>
  <w:num w:numId="36">
    <w:abstractNumId w:val="4"/>
  </w:num>
  <w:num w:numId="37">
    <w:abstractNumId w:val="23"/>
  </w:num>
  <w:num w:numId="38">
    <w:abstractNumId w:val="20"/>
  </w:num>
  <w:num w:numId="3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85"/>
    <w:rsid w:val="000011FF"/>
    <w:rsid w:val="000027C4"/>
    <w:rsid w:val="00004332"/>
    <w:rsid w:val="000048A5"/>
    <w:rsid w:val="000050C4"/>
    <w:rsid w:val="000057A7"/>
    <w:rsid w:val="000060F2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4FA9"/>
    <w:rsid w:val="0001688C"/>
    <w:rsid w:val="0002013A"/>
    <w:rsid w:val="000209E2"/>
    <w:rsid w:val="00020C35"/>
    <w:rsid w:val="000212F2"/>
    <w:rsid w:val="000213F4"/>
    <w:rsid w:val="000220BE"/>
    <w:rsid w:val="000230C0"/>
    <w:rsid w:val="0002346C"/>
    <w:rsid w:val="0002601C"/>
    <w:rsid w:val="00026C2E"/>
    <w:rsid w:val="000272C3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528"/>
    <w:rsid w:val="00037A37"/>
    <w:rsid w:val="0004053F"/>
    <w:rsid w:val="00040948"/>
    <w:rsid w:val="00040CD4"/>
    <w:rsid w:val="000411C1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341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F29"/>
    <w:rsid w:val="000822DF"/>
    <w:rsid w:val="00083214"/>
    <w:rsid w:val="000840D9"/>
    <w:rsid w:val="000841B1"/>
    <w:rsid w:val="00084294"/>
    <w:rsid w:val="00085A99"/>
    <w:rsid w:val="00085FFB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3E12"/>
    <w:rsid w:val="000A479F"/>
    <w:rsid w:val="000A5552"/>
    <w:rsid w:val="000A6571"/>
    <w:rsid w:val="000A6D00"/>
    <w:rsid w:val="000B09A6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340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0BB9"/>
    <w:rsid w:val="000E1D62"/>
    <w:rsid w:val="000E20E8"/>
    <w:rsid w:val="000E2FE4"/>
    <w:rsid w:val="000E3361"/>
    <w:rsid w:val="000E3C98"/>
    <w:rsid w:val="000E3EBD"/>
    <w:rsid w:val="000E3F16"/>
    <w:rsid w:val="000E5E4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5AC0"/>
    <w:rsid w:val="001173BC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5C16"/>
    <w:rsid w:val="00126140"/>
    <w:rsid w:val="00126E8F"/>
    <w:rsid w:val="001301B9"/>
    <w:rsid w:val="001308BF"/>
    <w:rsid w:val="00130B0D"/>
    <w:rsid w:val="001319FC"/>
    <w:rsid w:val="0013290B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3DA8"/>
    <w:rsid w:val="00154957"/>
    <w:rsid w:val="00154B28"/>
    <w:rsid w:val="0015507D"/>
    <w:rsid w:val="00155365"/>
    <w:rsid w:val="0015631D"/>
    <w:rsid w:val="001564D9"/>
    <w:rsid w:val="00156E05"/>
    <w:rsid w:val="0015791F"/>
    <w:rsid w:val="00157CDD"/>
    <w:rsid w:val="0016121C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691"/>
    <w:rsid w:val="001678D3"/>
    <w:rsid w:val="00170448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47AA"/>
    <w:rsid w:val="001963D3"/>
    <w:rsid w:val="00197159"/>
    <w:rsid w:val="00197261"/>
    <w:rsid w:val="001A140A"/>
    <w:rsid w:val="001A15B1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C7D96"/>
    <w:rsid w:val="001D2203"/>
    <w:rsid w:val="001D23C7"/>
    <w:rsid w:val="001D2ECB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D78AF"/>
    <w:rsid w:val="001E0506"/>
    <w:rsid w:val="001E171E"/>
    <w:rsid w:val="001E17B6"/>
    <w:rsid w:val="001E257C"/>
    <w:rsid w:val="001E2CBA"/>
    <w:rsid w:val="001E2D59"/>
    <w:rsid w:val="001E4026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6CE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118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597A"/>
    <w:rsid w:val="00226B69"/>
    <w:rsid w:val="00226C99"/>
    <w:rsid w:val="00227817"/>
    <w:rsid w:val="002302A5"/>
    <w:rsid w:val="00231BC9"/>
    <w:rsid w:val="00233304"/>
    <w:rsid w:val="002337D9"/>
    <w:rsid w:val="0023386D"/>
    <w:rsid w:val="00234299"/>
    <w:rsid w:val="00234521"/>
    <w:rsid w:val="00235340"/>
    <w:rsid w:val="00236C83"/>
    <w:rsid w:val="00237F71"/>
    <w:rsid w:val="002403DC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9B0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E80"/>
    <w:rsid w:val="0028130C"/>
    <w:rsid w:val="00282A5E"/>
    <w:rsid w:val="00282E62"/>
    <w:rsid w:val="002850DC"/>
    <w:rsid w:val="00285B83"/>
    <w:rsid w:val="00285D66"/>
    <w:rsid w:val="00285E31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B05BE"/>
    <w:rsid w:val="002B36E2"/>
    <w:rsid w:val="002B418D"/>
    <w:rsid w:val="002B4BD3"/>
    <w:rsid w:val="002B5777"/>
    <w:rsid w:val="002C004D"/>
    <w:rsid w:val="002C10EA"/>
    <w:rsid w:val="002C1CB7"/>
    <w:rsid w:val="002C1FD7"/>
    <w:rsid w:val="002C1FEE"/>
    <w:rsid w:val="002C21EE"/>
    <w:rsid w:val="002C338D"/>
    <w:rsid w:val="002C3723"/>
    <w:rsid w:val="002C4D9C"/>
    <w:rsid w:val="002C55B0"/>
    <w:rsid w:val="002C6319"/>
    <w:rsid w:val="002C72A4"/>
    <w:rsid w:val="002C7624"/>
    <w:rsid w:val="002D0399"/>
    <w:rsid w:val="002D053F"/>
    <w:rsid w:val="002D077D"/>
    <w:rsid w:val="002D0E90"/>
    <w:rsid w:val="002D124B"/>
    <w:rsid w:val="002D1285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3D0F"/>
    <w:rsid w:val="002E44B9"/>
    <w:rsid w:val="002E5475"/>
    <w:rsid w:val="002E7719"/>
    <w:rsid w:val="002E7B25"/>
    <w:rsid w:val="002F00EB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2F7C84"/>
    <w:rsid w:val="00300112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583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CEB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C73"/>
    <w:rsid w:val="00367D7D"/>
    <w:rsid w:val="00370861"/>
    <w:rsid w:val="0037090E"/>
    <w:rsid w:val="0037155D"/>
    <w:rsid w:val="0037191C"/>
    <w:rsid w:val="0037331C"/>
    <w:rsid w:val="003741A8"/>
    <w:rsid w:val="00374F99"/>
    <w:rsid w:val="00375646"/>
    <w:rsid w:val="00375F97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2C2E"/>
    <w:rsid w:val="003933A7"/>
    <w:rsid w:val="00393C85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B71BB"/>
    <w:rsid w:val="003C1C3B"/>
    <w:rsid w:val="003C4580"/>
    <w:rsid w:val="003C4BDB"/>
    <w:rsid w:val="003C5465"/>
    <w:rsid w:val="003C5AAF"/>
    <w:rsid w:val="003C6C5C"/>
    <w:rsid w:val="003C6E88"/>
    <w:rsid w:val="003C7132"/>
    <w:rsid w:val="003C7AD6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389"/>
    <w:rsid w:val="003E4546"/>
    <w:rsid w:val="003E497F"/>
    <w:rsid w:val="003E49FC"/>
    <w:rsid w:val="003E54A8"/>
    <w:rsid w:val="003E6579"/>
    <w:rsid w:val="003E6B8D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6CC6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179AF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1529"/>
    <w:rsid w:val="004328C9"/>
    <w:rsid w:val="00432BF8"/>
    <w:rsid w:val="00433021"/>
    <w:rsid w:val="00433F46"/>
    <w:rsid w:val="004345BD"/>
    <w:rsid w:val="00434793"/>
    <w:rsid w:val="00443727"/>
    <w:rsid w:val="00443A90"/>
    <w:rsid w:val="00444CDC"/>
    <w:rsid w:val="00445E0D"/>
    <w:rsid w:val="00447F01"/>
    <w:rsid w:val="00451876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9A3"/>
    <w:rsid w:val="00457517"/>
    <w:rsid w:val="00461D03"/>
    <w:rsid w:val="004624EF"/>
    <w:rsid w:val="004628C3"/>
    <w:rsid w:val="00463A02"/>
    <w:rsid w:val="004672B7"/>
    <w:rsid w:val="004702F9"/>
    <w:rsid w:val="004709DB"/>
    <w:rsid w:val="00470AA7"/>
    <w:rsid w:val="00470DB3"/>
    <w:rsid w:val="00470FAF"/>
    <w:rsid w:val="00471C31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48"/>
    <w:rsid w:val="00493262"/>
    <w:rsid w:val="0049469E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4B81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9C1"/>
    <w:rsid w:val="004E1CEB"/>
    <w:rsid w:val="004E2128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F2D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7A1C"/>
    <w:rsid w:val="0051074F"/>
    <w:rsid w:val="005117B1"/>
    <w:rsid w:val="00511D07"/>
    <w:rsid w:val="00511F88"/>
    <w:rsid w:val="00512116"/>
    <w:rsid w:val="00512828"/>
    <w:rsid w:val="005132EA"/>
    <w:rsid w:val="005135B4"/>
    <w:rsid w:val="0051384E"/>
    <w:rsid w:val="00514860"/>
    <w:rsid w:val="00514B3E"/>
    <w:rsid w:val="00514D59"/>
    <w:rsid w:val="00515B1B"/>
    <w:rsid w:val="00515C27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6EA5"/>
    <w:rsid w:val="00527AD3"/>
    <w:rsid w:val="00527DB5"/>
    <w:rsid w:val="00530F01"/>
    <w:rsid w:val="00530F54"/>
    <w:rsid w:val="00531733"/>
    <w:rsid w:val="005326EA"/>
    <w:rsid w:val="00534465"/>
    <w:rsid w:val="00534551"/>
    <w:rsid w:val="005364EA"/>
    <w:rsid w:val="00537448"/>
    <w:rsid w:val="00537C53"/>
    <w:rsid w:val="00540FF4"/>
    <w:rsid w:val="0054104F"/>
    <w:rsid w:val="00541488"/>
    <w:rsid w:val="00541C41"/>
    <w:rsid w:val="00541F31"/>
    <w:rsid w:val="005420E6"/>
    <w:rsid w:val="005420EF"/>
    <w:rsid w:val="00544E0E"/>
    <w:rsid w:val="00545B7A"/>
    <w:rsid w:val="005460F5"/>
    <w:rsid w:val="005461C8"/>
    <w:rsid w:val="00546E08"/>
    <w:rsid w:val="00546F93"/>
    <w:rsid w:val="005471FB"/>
    <w:rsid w:val="00550B99"/>
    <w:rsid w:val="00552521"/>
    <w:rsid w:val="00552898"/>
    <w:rsid w:val="005528A8"/>
    <w:rsid w:val="00552932"/>
    <w:rsid w:val="00552A0D"/>
    <w:rsid w:val="00555557"/>
    <w:rsid w:val="005603E5"/>
    <w:rsid w:val="005604ED"/>
    <w:rsid w:val="005606EB"/>
    <w:rsid w:val="00560863"/>
    <w:rsid w:val="00561AAD"/>
    <w:rsid w:val="00561B92"/>
    <w:rsid w:val="00561CE5"/>
    <w:rsid w:val="0056439D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455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4BC8"/>
    <w:rsid w:val="005C573A"/>
    <w:rsid w:val="005C6670"/>
    <w:rsid w:val="005C72C8"/>
    <w:rsid w:val="005C791F"/>
    <w:rsid w:val="005D00D1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757"/>
    <w:rsid w:val="005D69CC"/>
    <w:rsid w:val="005D6FE4"/>
    <w:rsid w:val="005E0C32"/>
    <w:rsid w:val="005E1492"/>
    <w:rsid w:val="005E1673"/>
    <w:rsid w:val="005E4076"/>
    <w:rsid w:val="005E505C"/>
    <w:rsid w:val="005E6078"/>
    <w:rsid w:val="005E6A99"/>
    <w:rsid w:val="005E7012"/>
    <w:rsid w:val="005E730D"/>
    <w:rsid w:val="005E73D3"/>
    <w:rsid w:val="005E7F05"/>
    <w:rsid w:val="005F1951"/>
    <w:rsid w:val="005F2C94"/>
    <w:rsid w:val="005F3091"/>
    <w:rsid w:val="005F421B"/>
    <w:rsid w:val="005F5875"/>
    <w:rsid w:val="005F5A41"/>
    <w:rsid w:val="005F5A84"/>
    <w:rsid w:val="005F774C"/>
    <w:rsid w:val="006001F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24E"/>
    <w:rsid w:val="0061127C"/>
    <w:rsid w:val="00612387"/>
    <w:rsid w:val="00612F2C"/>
    <w:rsid w:val="00612F36"/>
    <w:rsid w:val="00613188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20B7"/>
    <w:rsid w:val="00632BDE"/>
    <w:rsid w:val="00632E07"/>
    <w:rsid w:val="006332F4"/>
    <w:rsid w:val="0063465E"/>
    <w:rsid w:val="006353EC"/>
    <w:rsid w:val="00635484"/>
    <w:rsid w:val="00637C1B"/>
    <w:rsid w:val="00641359"/>
    <w:rsid w:val="0064149F"/>
    <w:rsid w:val="0064288A"/>
    <w:rsid w:val="00643D55"/>
    <w:rsid w:val="00643DAE"/>
    <w:rsid w:val="006465F7"/>
    <w:rsid w:val="0064684F"/>
    <w:rsid w:val="00646D41"/>
    <w:rsid w:val="00647037"/>
    <w:rsid w:val="00647A02"/>
    <w:rsid w:val="00650404"/>
    <w:rsid w:val="00651E77"/>
    <w:rsid w:val="00652F62"/>
    <w:rsid w:val="00654A0A"/>
    <w:rsid w:val="00655686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DC6"/>
    <w:rsid w:val="00665B41"/>
    <w:rsid w:val="00665D9C"/>
    <w:rsid w:val="00666CA1"/>
    <w:rsid w:val="00667C3D"/>
    <w:rsid w:val="0067020F"/>
    <w:rsid w:val="00670A33"/>
    <w:rsid w:val="00670B5A"/>
    <w:rsid w:val="00671D85"/>
    <w:rsid w:val="006738BC"/>
    <w:rsid w:val="00674BE4"/>
    <w:rsid w:val="00674F2D"/>
    <w:rsid w:val="0067662C"/>
    <w:rsid w:val="0067686A"/>
    <w:rsid w:val="00676D43"/>
    <w:rsid w:val="00677B8F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52D"/>
    <w:rsid w:val="006A3A98"/>
    <w:rsid w:val="006A3FFD"/>
    <w:rsid w:val="006A4F78"/>
    <w:rsid w:val="006A5515"/>
    <w:rsid w:val="006A55B3"/>
    <w:rsid w:val="006A668C"/>
    <w:rsid w:val="006A6CF9"/>
    <w:rsid w:val="006A6F96"/>
    <w:rsid w:val="006A720C"/>
    <w:rsid w:val="006B1D00"/>
    <w:rsid w:val="006B1E2E"/>
    <w:rsid w:val="006B2557"/>
    <w:rsid w:val="006B2563"/>
    <w:rsid w:val="006B3C4B"/>
    <w:rsid w:val="006B49E2"/>
    <w:rsid w:val="006B610F"/>
    <w:rsid w:val="006B65F9"/>
    <w:rsid w:val="006B6D05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152D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C26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5BF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7D6"/>
    <w:rsid w:val="00730651"/>
    <w:rsid w:val="0073121D"/>
    <w:rsid w:val="007329AC"/>
    <w:rsid w:val="00733803"/>
    <w:rsid w:val="007341A7"/>
    <w:rsid w:val="0073573E"/>
    <w:rsid w:val="00735D30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3F6"/>
    <w:rsid w:val="00745694"/>
    <w:rsid w:val="00745717"/>
    <w:rsid w:val="007458BC"/>
    <w:rsid w:val="00745B48"/>
    <w:rsid w:val="00746FC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2920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653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993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082"/>
    <w:rsid w:val="007E3367"/>
    <w:rsid w:val="007E3872"/>
    <w:rsid w:val="007E3A0C"/>
    <w:rsid w:val="007E53E3"/>
    <w:rsid w:val="007F411D"/>
    <w:rsid w:val="007F4D63"/>
    <w:rsid w:val="007F5318"/>
    <w:rsid w:val="007F6BAF"/>
    <w:rsid w:val="007F72A1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15D97"/>
    <w:rsid w:val="00820F4C"/>
    <w:rsid w:val="0082116D"/>
    <w:rsid w:val="00821389"/>
    <w:rsid w:val="00821820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4C53"/>
    <w:rsid w:val="00835C4B"/>
    <w:rsid w:val="00836C29"/>
    <w:rsid w:val="008373AA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3F1"/>
    <w:rsid w:val="0085253F"/>
    <w:rsid w:val="008527BD"/>
    <w:rsid w:val="00852A36"/>
    <w:rsid w:val="00852CFE"/>
    <w:rsid w:val="0085360E"/>
    <w:rsid w:val="00855A90"/>
    <w:rsid w:val="0085669F"/>
    <w:rsid w:val="00857F04"/>
    <w:rsid w:val="00860F4A"/>
    <w:rsid w:val="008615DB"/>
    <w:rsid w:val="00861618"/>
    <w:rsid w:val="00862714"/>
    <w:rsid w:val="00862867"/>
    <w:rsid w:val="00862F6B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2B4C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7D7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5A75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3A3C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A00"/>
    <w:rsid w:val="00915F47"/>
    <w:rsid w:val="0091606F"/>
    <w:rsid w:val="00916F2E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691"/>
    <w:rsid w:val="00973DFE"/>
    <w:rsid w:val="009741A6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A1C75"/>
    <w:rsid w:val="009A259D"/>
    <w:rsid w:val="009A3348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3E6"/>
    <w:rsid w:val="009C47D1"/>
    <w:rsid w:val="009C7893"/>
    <w:rsid w:val="009C7C18"/>
    <w:rsid w:val="009D0101"/>
    <w:rsid w:val="009D0369"/>
    <w:rsid w:val="009D2B32"/>
    <w:rsid w:val="009D31A0"/>
    <w:rsid w:val="009D3662"/>
    <w:rsid w:val="009D3749"/>
    <w:rsid w:val="009D51F3"/>
    <w:rsid w:val="009D5632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22E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69CA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6F7B"/>
    <w:rsid w:val="00A17E64"/>
    <w:rsid w:val="00A21998"/>
    <w:rsid w:val="00A21A74"/>
    <w:rsid w:val="00A22B21"/>
    <w:rsid w:val="00A24808"/>
    <w:rsid w:val="00A24CDC"/>
    <w:rsid w:val="00A2579E"/>
    <w:rsid w:val="00A2679A"/>
    <w:rsid w:val="00A27797"/>
    <w:rsid w:val="00A314CC"/>
    <w:rsid w:val="00A329A7"/>
    <w:rsid w:val="00A336EF"/>
    <w:rsid w:val="00A337B9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4343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3AB2"/>
    <w:rsid w:val="00A65399"/>
    <w:rsid w:val="00A65539"/>
    <w:rsid w:val="00A6583F"/>
    <w:rsid w:val="00A70135"/>
    <w:rsid w:val="00A73EA3"/>
    <w:rsid w:val="00A740D9"/>
    <w:rsid w:val="00A749A7"/>
    <w:rsid w:val="00A75733"/>
    <w:rsid w:val="00A775D5"/>
    <w:rsid w:val="00A803A0"/>
    <w:rsid w:val="00A80B22"/>
    <w:rsid w:val="00A81BBB"/>
    <w:rsid w:val="00A8219B"/>
    <w:rsid w:val="00A8388A"/>
    <w:rsid w:val="00A83A0B"/>
    <w:rsid w:val="00A845BE"/>
    <w:rsid w:val="00A849E7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1CB3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D9D"/>
    <w:rsid w:val="00AD49CA"/>
    <w:rsid w:val="00AD4A59"/>
    <w:rsid w:val="00AD5376"/>
    <w:rsid w:val="00AD668A"/>
    <w:rsid w:val="00AD7739"/>
    <w:rsid w:val="00AE10A1"/>
    <w:rsid w:val="00AE1E7D"/>
    <w:rsid w:val="00AE27AE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1EE"/>
    <w:rsid w:val="00B24E39"/>
    <w:rsid w:val="00B25844"/>
    <w:rsid w:val="00B30A27"/>
    <w:rsid w:val="00B30F5B"/>
    <w:rsid w:val="00B33E33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5490"/>
    <w:rsid w:val="00B467B4"/>
    <w:rsid w:val="00B469C8"/>
    <w:rsid w:val="00B46D3B"/>
    <w:rsid w:val="00B47290"/>
    <w:rsid w:val="00B47CAA"/>
    <w:rsid w:val="00B50D27"/>
    <w:rsid w:val="00B510D9"/>
    <w:rsid w:val="00B52118"/>
    <w:rsid w:val="00B525A1"/>
    <w:rsid w:val="00B52968"/>
    <w:rsid w:val="00B52D98"/>
    <w:rsid w:val="00B53214"/>
    <w:rsid w:val="00B532F6"/>
    <w:rsid w:val="00B53767"/>
    <w:rsid w:val="00B53897"/>
    <w:rsid w:val="00B55625"/>
    <w:rsid w:val="00B566EA"/>
    <w:rsid w:val="00B57084"/>
    <w:rsid w:val="00B6040E"/>
    <w:rsid w:val="00B60626"/>
    <w:rsid w:val="00B60FBF"/>
    <w:rsid w:val="00B61379"/>
    <w:rsid w:val="00B614BD"/>
    <w:rsid w:val="00B61C61"/>
    <w:rsid w:val="00B624E2"/>
    <w:rsid w:val="00B62AB1"/>
    <w:rsid w:val="00B631CC"/>
    <w:rsid w:val="00B65251"/>
    <w:rsid w:val="00B65408"/>
    <w:rsid w:val="00B65ED8"/>
    <w:rsid w:val="00B66828"/>
    <w:rsid w:val="00B701BC"/>
    <w:rsid w:val="00B706A1"/>
    <w:rsid w:val="00B707CC"/>
    <w:rsid w:val="00B71AC1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0AF0"/>
    <w:rsid w:val="00B91C71"/>
    <w:rsid w:val="00B92EEE"/>
    <w:rsid w:val="00B93642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CF9"/>
    <w:rsid w:val="00BA34FD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758A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2968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0D3B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2C90"/>
    <w:rsid w:val="00C43263"/>
    <w:rsid w:val="00C436D1"/>
    <w:rsid w:val="00C43965"/>
    <w:rsid w:val="00C43DD7"/>
    <w:rsid w:val="00C45944"/>
    <w:rsid w:val="00C45EBA"/>
    <w:rsid w:val="00C46DB1"/>
    <w:rsid w:val="00C47DC2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2D8A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5A4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5838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2EFC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4115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180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D9E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9DB"/>
    <w:rsid w:val="00D230AB"/>
    <w:rsid w:val="00D23E1B"/>
    <w:rsid w:val="00D2476E"/>
    <w:rsid w:val="00D259F2"/>
    <w:rsid w:val="00D264EF"/>
    <w:rsid w:val="00D26A92"/>
    <w:rsid w:val="00D26EA2"/>
    <w:rsid w:val="00D27408"/>
    <w:rsid w:val="00D27465"/>
    <w:rsid w:val="00D27821"/>
    <w:rsid w:val="00D30487"/>
    <w:rsid w:val="00D3070D"/>
    <w:rsid w:val="00D30A4D"/>
    <w:rsid w:val="00D31A96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6EF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AB7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2575"/>
    <w:rsid w:val="00D826FB"/>
    <w:rsid w:val="00D8349D"/>
    <w:rsid w:val="00D849C2"/>
    <w:rsid w:val="00D84A12"/>
    <w:rsid w:val="00D87D4E"/>
    <w:rsid w:val="00D87FAC"/>
    <w:rsid w:val="00D908F4"/>
    <w:rsid w:val="00D92199"/>
    <w:rsid w:val="00D92877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160F"/>
    <w:rsid w:val="00DC2B5B"/>
    <w:rsid w:val="00DC311C"/>
    <w:rsid w:val="00DC39A3"/>
    <w:rsid w:val="00DC469B"/>
    <w:rsid w:val="00DC4A78"/>
    <w:rsid w:val="00DC5125"/>
    <w:rsid w:val="00DC6C44"/>
    <w:rsid w:val="00DD0C46"/>
    <w:rsid w:val="00DD1912"/>
    <w:rsid w:val="00DD1D92"/>
    <w:rsid w:val="00DD2FAD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E94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1BF"/>
    <w:rsid w:val="00E07FB6"/>
    <w:rsid w:val="00E12301"/>
    <w:rsid w:val="00E147B2"/>
    <w:rsid w:val="00E152DD"/>
    <w:rsid w:val="00E172B8"/>
    <w:rsid w:val="00E177F6"/>
    <w:rsid w:val="00E20113"/>
    <w:rsid w:val="00E21C5E"/>
    <w:rsid w:val="00E22179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973"/>
    <w:rsid w:val="00E410CB"/>
    <w:rsid w:val="00E41FA3"/>
    <w:rsid w:val="00E426C1"/>
    <w:rsid w:val="00E42EB7"/>
    <w:rsid w:val="00E43477"/>
    <w:rsid w:val="00E44393"/>
    <w:rsid w:val="00E46994"/>
    <w:rsid w:val="00E47611"/>
    <w:rsid w:val="00E50E03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09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7604"/>
    <w:rsid w:val="00E87D4B"/>
    <w:rsid w:val="00E87E08"/>
    <w:rsid w:val="00E910A8"/>
    <w:rsid w:val="00E91A93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D68"/>
    <w:rsid w:val="00EA60DA"/>
    <w:rsid w:val="00EA63DB"/>
    <w:rsid w:val="00EA6EB3"/>
    <w:rsid w:val="00EA71B4"/>
    <w:rsid w:val="00EB0A1C"/>
    <w:rsid w:val="00EB130D"/>
    <w:rsid w:val="00EB16E4"/>
    <w:rsid w:val="00EB17EC"/>
    <w:rsid w:val="00EB19F5"/>
    <w:rsid w:val="00EB1AE2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BDC"/>
    <w:rsid w:val="00EC5D40"/>
    <w:rsid w:val="00EC64B3"/>
    <w:rsid w:val="00EC794F"/>
    <w:rsid w:val="00ED000B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16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5872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2AD"/>
    <w:rsid w:val="00F3731E"/>
    <w:rsid w:val="00F3774D"/>
    <w:rsid w:val="00F405D4"/>
    <w:rsid w:val="00F41609"/>
    <w:rsid w:val="00F43058"/>
    <w:rsid w:val="00F444CE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87D0E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F34"/>
    <w:rsid w:val="00FA25E0"/>
    <w:rsid w:val="00FA28A5"/>
    <w:rsid w:val="00FA2902"/>
    <w:rsid w:val="00FA44C8"/>
    <w:rsid w:val="00FA4A7F"/>
    <w:rsid w:val="00FA5FE9"/>
    <w:rsid w:val="00FA649C"/>
    <w:rsid w:val="00FA6A42"/>
    <w:rsid w:val="00FA7065"/>
    <w:rsid w:val="00FA7102"/>
    <w:rsid w:val="00FA74A6"/>
    <w:rsid w:val="00FA74BB"/>
    <w:rsid w:val="00FA7AC8"/>
    <w:rsid w:val="00FB0872"/>
    <w:rsid w:val="00FB0BF3"/>
    <w:rsid w:val="00FB121A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4D16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323811E"/>
  <w15:docId w15:val="{8C5859CA-9C74-4656-BDE4-86B5A5EE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71BF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7329A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329A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7329A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semiHidden/>
    <w:unhideWhenUsed/>
    <w:qFormat/>
    <w:rsid w:val="007329A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3E4389"/>
    <w:pPr>
      <w:tabs>
        <w:tab w:val="right" w:leader="dot" w:pos="9628"/>
      </w:tabs>
      <w:spacing w:line="360" w:lineRule="auto"/>
      <w:ind w:left="-284"/>
      <w:jc w:val="both"/>
    </w:pPr>
    <w:rPr>
      <w:rFonts w:cs="Arial"/>
      <w:noProof/>
      <w:sz w:val="28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1">
    <w:name w:val="Body Text 2"/>
    <w:basedOn w:val="a"/>
    <w:link w:val="22"/>
    <w:rsid w:val="00176F13"/>
    <w:pPr>
      <w:spacing w:after="120" w:line="480" w:lineRule="auto"/>
    </w:pPr>
  </w:style>
  <w:style w:type="paragraph" w:styleId="23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4">
    <w:name w:val="toc 2"/>
    <w:basedOn w:val="a"/>
    <w:next w:val="a"/>
    <w:autoRedefine/>
    <w:uiPriority w:val="39"/>
    <w:qFormat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5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2">
    <w:name w:val="Стиль3"/>
    <w:basedOn w:val="13"/>
    <w:rsid w:val="002C10EA"/>
  </w:style>
  <w:style w:type="character" w:styleId="ab">
    <w:name w:val="Hyperlink"/>
    <w:uiPriority w:val="99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1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2">
    <w:name w:val="Основной текст 2 Знак"/>
    <w:basedOn w:val="a0"/>
    <w:link w:val="21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styleId="af6">
    <w:name w:val="TOC Heading"/>
    <w:basedOn w:val="1"/>
    <w:next w:val="a"/>
    <w:uiPriority w:val="39"/>
    <w:semiHidden/>
    <w:unhideWhenUsed/>
    <w:qFormat/>
    <w:rsid w:val="00D31A96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semiHidden/>
    <w:unhideWhenUsed/>
    <w:qFormat/>
    <w:rsid w:val="00D31A96"/>
    <w:pPr>
      <w:spacing w:line="360" w:lineRule="auto"/>
      <w:ind w:left="-284"/>
      <w:jc w:val="both"/>
    </w:pPr>
    <w:rPr>
      <w:sz w:val="28"/>
    </w:rPr>
  </w:style>
  <w:style w:type="paragraph" w:customStyle="1" w:styleId="af7">
    <w:name w:val="Заголовок середина"/>
    <w:basedOn w:val="a"/>
    <w:qFormat/>
    <w:rsid w:val="007329AC"/>
    <w:pPr>
      <w:tabs>
        <w:tab w:val="left" w:pos="9498"/>
        <w:tab w:val="left" w:pos="9639"/>
      </w:tabs>
      <w:spacing w:line="360" w:lineRule="auto"/>
      <w:ind w:left="-284" w:right="284" w:firstLine="709"/>
      <w:jc w:val="center"/>
      <w:outlineLvl w:val="0"/>
    </w:pPr>
    <w:rPr>
      <w:b/>
      <w:sz w:val="28"/>
      <w:szCs w:val="24"/>
    </w:rPr>
  </w:style>
  <w:style w:type="paragraph" w:styleId="91">
    <w:name w:val="toc 9"/>
    <w:basedOn w:val="a"/>
    <w:next w:val="a"/>
    <w:autoRedefine/>
    <w:semiHidden/>
    <w:unhideWhenUsed/>
    <w:rsid w:val="00D31A96"/>
    <w:pPr>
      <w:spacing w:after="100"/>
      <w:ind w:left="1600"/>
    </w:pPr>
  </w:style>
  <w:style w:type="paragraph" w:styleId="71">
    <w:name w:val="toc 7"/>
    <w:basedOn w:val="a"/>
    <w:next w:val="a"/>
    <w:autoRedefine/>
    <w:semiHidden/>
    <w:unhideWhenUsed/>
    <w:rsid w:val="00D31A96"/>
    <w:pPr>
      <w:spacing w:after="100"/>
      <w:ind w:left="1200"/>
    </w:pPr>
  </w:style>
  <w:style w:type="paragraph" w:customStyle="1" w:styleId="af8">
    <w:name w:val="Заголовок абзац"/>
    <w:basedOn w:val="a"/>
    <w:link w:val="af9"/>
    <w:qFormat/>
    <w:rsid w:val="007329AC"/>
    <w:pPr>
      <w:spacing w:line="360" w:lineRule="auto"/>
      <w:ind w:left="-284" w:right="284" w:firstLine="709"/>
      <w:outlineLvl w:val="0"/>
    </w:pPr>
    <w:rPr>
      <w:b/>
      <w:sz w:val="28"/>
    </w:rPr>
  </w:style>
  <w:style w:type="paragraph" w:styleId="afa">
    <w:name w:val="caption"/>
    <w:basedOn w:val="a"/>
    <w:next w:val="a"/>
    <w:link w:val="afb"/>
    <w:unhideWhenUsed/>
    <w:qFormat/>
    <w:rsid w:val="00F362AD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afc">
    <w:name w:val="Заголовок центр лист"/>
    <w:basedOn w:val="a"/>
    <w:qFormat/>
    <w:rsid w:val="003E4389"/>
    <w:pPr>
      <w:ind w:hanging="284"/>
      <w:jc w:val="center"/>
    </w:pPr>
    <w:rPr>
      <w:b/>
      <w:sz w:val="28"/>
      <w:szCs w:val="22"/>
    </w:rPr>
  </w:style>
  <w:style w:type="character" w:customStyle="1" w:styleId="60">
    <w:name w:val="Заголовок 6 Знак"/>
    <w:basedOn w:val="a0"/>
    <w:link w:val="6"/>
    <w:semiHidden/>
    <w:rsid w:val="007329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semiHidden/>
    <w:rsid w:val="007329A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d">
    <w:name w:val="table of figures"/>
    <w:basedOn w:val="a"/>
    <w:next w:val="a"/>
    <w:semiHidden/>
    <w:unhideWhenUsed/>
    <w:rsid w:val="00F362AD"/>
  </w:style>
  <w:style w:type="paragraph" w:customStyle="1" w:styleId="afe">
    <w:name w:val="Рисунок"/>
    <w:basedOn w:val="afa"/>
    <w:link w:val="aff"/>
    <w:qFormat/>
    <w:rsid w:val="00F362AD"/>
    <w:pPr>
      <w:spacing w:after="120" w:line="360" w:lineRule="auto"/>
      <w:jc w:val="center"/>
    </w:pPr>
    <w:rPr>
      <w:b w:val="0"/>
      <w:color w:val="auto"/>
      <w:sz w:val="28"/>
    </w:rPr>
  </w:style>
  <w:style w:type="paragraph" w:customStyle="1" w:styleId="72">
    <w:name w:val="Стиль7"/>
    <w:basedOn w:val="afe"/>
    <w:link w:val="73"/>
    <w:qFormat/>
    <w:rsid w:val="006B2557"/>
    <w:pPr>
      <w:ind w:left="-284" w:right="284"/>
    </w:pPr>
  </w:style>
  <w:style w:type="character" w:customStyle="1" w:styleId="afb">
    <w:name w:val="Название объекта Знак"/>
    <w:basedOn w:val="a0"/>
    <w:link w:val="afa"/>
    <w:rsid w:val="00F362AD"/>
    <w:rPr>
      <w:b/>
      <w:bCs/>
      <w:color w:val="4F81BD" w:themeColor="accent1"/>
      <w:sz w:val="18"/>
      <w:szCs w:val="18"/>
    </w:rPr>
  </w:style>
  <w:style w:type="character" w:customStyle="1" w:styleId="aff">
    <w:name w:val="Рисунок Знак"/>
    <w:basedOn w:val="afb"/>
    <w:link w:val="afe"/>
    <w:rsid w:val="00F362AD"/>
    <w:rPr>
      <w:b w:val="0"/>
      <w:bCs/>
      <w:color w:val="4F81BD" w:themeColor="accent1"/>
      <w:sz w:val="28"/>
      <w:szCs w:val="18"/>
    </w:rPr>
  </w:style>
  <w:style w:type="character" w:customStyle="1" w:styleId="73">
    <w:name w:val="Стиль7 Знак"/>
    <w:basedOn w:val="aff"/>
    <w:link w:val="72"/>
    <w:rsid w:val="006B2557"/>
    <w:rPr>
      <w:b w:val="0"/>
      <w:bCs/>
      <w:color w:val="4F81BD" w:themeColor="accent1"/>
      <w:sz w:val="28"/>
      <w:szCs w:val="18"/>
    </w:rPr>
  </w:style>
  <w:style w:type="character" w:customStyle="1" w:styleId="20">
    <w:name w:val="Заголовок 2 Знак"/>
    <w:basedOn w:val="a0"/>
    <w:link w:val="2"/>
    <w:rsid w:val="00E071BF"/>
    <w:rPr>
      <w:rFonts w:ascii="GOST type B" w:hAnsi="GOST type B"/>
      <w:i/>
      <w:sz w:val="40"/>
    </w:rPr>
  </w:style>
  <w:style w:type="character" w:customStyle="1" w:styleId="30">
    <w:name w:val="Заголовок 3 Знак"/>
    <w:basedOn w:val="a0"/>
    <w:link w:val="3"/>
    <w:rsid w:val="00E071BF"/>
    <w:rPr>
      <w:rFonts w:ascii="GOST type B" w:hAnsi="GOST type B"/>
      <w:i/>
      <w:sz w:val="28"/>
    </w:rPr>
  </w:style>
  <w:style w:type="paragraph" w:customStyle="1" w:styleId="81">
    <w:name w:val="Стиль8"/>
    <w:basedOn w:val="af8"/>
    <w:link w:val="82"/>
    <w:qFormat/>
    <w:rsid w:val="00A21998"/>
    <w:pPr>
      <w:jc w:val="both"/>
    </w:pPr>
    <w:rPr>
      <w:b w:val="0"/>
    </w:rPr>
  </w:style>
  <w:style w:type="paragraph" w:customStyle="1" w:styleId="92">
    <w:name w:val="Стиль9"/>
    <w:basedOn w:val="a"/>
    <w:link w:val="93"/>
    <w:qFormat/>
    <w:rsid w:val="00367C73"/>
  </w:style>
  <w:style w:type="character" w:customStyle="1" w:styleId="af9">
    <w:name w:val="Заголовок абзац Знак"/>
    <w:basedOn w:val="a0"/>
    <w:link w:val="af8"/>
    <w:rsid w:val="00A21998"/>
    <w:rPr>
      <w:b/>
      <w:sz w:val="28"/>
    </w:rPr>
  </w:style>
  <w:style w:type="character" w:customStyle="1" w:styleId="82">
    <w:name w:val="Стиль8 Знак"/>
    <w:basedOn w:val="af9"/>
    <w:link w:val="81"/>
    <w:rsid w:val="00A21998"/>
    <w:rPr>
      <w:b w:val="0"/>
      <w:sz w:val="28"/>
    </w:rPr>
  </w:style>
  <w:style w:type="paragraph" w:customStyle="1" w:styleId="100">
    <w:name w:val="Стиль10"/>
    <w:basedOn w:val="92"/>
    <w:link w:val="101"/>
    <w:qFormat/>
    <w:rsid w:val="00367C73"/>
    <w:pPr>
      <w:jc w:val="both"/>
    </w:pPr>
    <w:rPr>
      <w:sz w:val="28"/>
    </w:rPr>
  </w:style>
  <w:style w:type="character" w:customStyle="1" w:styleId="93">
    <w:name w:val="Стиль9 Знак"/>
    <w:basedOn w:val="a0"/>
    <w:link w:val="92"/>
    <w:rsid w:val="00367C73"/>
  </w:style>
  <w:style w:type="paragraph" w:customStyle="1" w:styleId="aff0">
    <w:name w:val="мойстиль"/>
    <w:basedOn w:val="100"/>
    <w:link w:val="aff1"/>
    <w:qFormat/>
    <w:rsid w:val="003933A7"/>
    <w:pPr>
      <w:spacing w:line="360" w:lineRule="auto"/>
      <w:ind w:left="-284" w:right="284" w:firstLine="709"/>
    </w:pPr>
  </w:style>
  <w:style w:type="character" w:customStyle="1" w:styleId="101">
    <w:name w:val="Стиль10 Знак"/>
    <w:basedOn w:val="93"/>
    <w:link w:val="100"/>
    <w:rsid w:val="00367C73"/>
    <w:rPr>
      <w:sz w:val="28"/>
    </w:rPr>
  </w:style>
  <w:style w:type="character" w:customStyle="1" w:styleId="aff1">
    <w:name w:val="мойстиль Знак"/>
    <w:basedOn w:val="101"/>
    <w:link w:val="aff0"/>
    <w:rsid w:val="003933A7"/>
    <w:rPr>
      <w:sz w:val="28"/>
    </w:rPr>
  </w:style>
  <w:style w:type="character" w:styleId="aff2">
    <w:name w:val="FollowedHyperlink"/>
    <w:basedOn w:val="a0"/>
    <w:semiHidden/>
    <w:unhideWhenUsed/>
    <w:rsid w:val="009C43E6"/>
    <w:rPr>
      <w:color w:val="800080" w:themeColor="followed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7453F6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527AD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6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018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971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610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119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9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365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837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dpSIt05SV2QFX53h53gtAM/Untitled?node-id=1-2059&amp;t=LS517JJRmWNiSlHA-1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hyperlink" Target="https://www.w3.org/TR/CSS22/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svg"/><Relationship Id="rId25" Type="http://schemas.openxmlformats.org/officeDocument/2006/relationships/image" Target="media/image12.png"/><Relationship Id="rId33" Type="http://schemas.openxmlformats.org/officeDocument/2006/relationships/hyperlink" Target="https://html.spec.whatwg.org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hyperlink" Target="https://github.com/VetalBlaze/cyberteka-website/upload" TargetMode="External"/><Relationship Id="rId37" Type="http://schemas.openxmlformats.org/officeDocument/2006/relationships/hyperlink" Target="https://help.figm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imask.js.org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raw.io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getbootstrap.com/docs/5.3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llege\&#1050;&#1055;%20&#1080;%20&#1044;&#1055;\&#1055;&#1086;&#1103;&#1089;&#1085;&#1080;&#1090;&#1077;&#1083;&#1100;&#1085;&#1072;&#1103;%20&#1079;&#1072;&#1087;&#1080;&#1089;&#1082;&#1072;%20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C530C-131A-460A-866E-9C1DD846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Пояснительная записка КП</Template>
  <TotalTime>726</TotalTime>
  <Pages>22</Pages>
  <Words>3279</Words>
  <Characters>18691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vitalijromancuk10@gmail.com</cp:lastModifiedBy>
  <cp:revision>7</cp:revision>
  <cp:lastPrinted>2026-05-22T06:26:00Z</cp:lastPrinted>
  <dcterms:created xsi:type="dcterms:W3CDTF">2026-05-21T06:40:00Z</dcterms:created>
  <dcterms:modified xsi:type="dcterms:W3CDTF">2026-05-22T06:30:00Z</dcterms:modified>
</cp:coreProperties>
</file>